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30BB8" w14:textId="77777777" w:rsidR="000E581D" w:rsidRPr="00557E24" w:rsidRDefault="00BC3CD7" w:rsidP="00540B62">
      <w:pPr>
        <w:spacing w:before="0" w:after="0"/>
        <w:rPr>
          <w:rFonts w:cstheme="minorHAnsi"/>
        </w:rPr>
      </w:pPr>
      <w:r w:rsidRPr="00557E24">
        <w:rPr>
          <w:rFonts w:cstheme="minorHAnsi"/>
        </w:rPr>
        <w:softHyphen/>
      </w:r>
    </w:p>
    <w:p w14:paraId="2BC69586" w14:textId="77777777" w:rsidR="00350053" w:rsidRDefault="00350053" w:rsidP="00203420">
      <w:pPr>
        <w:spacing w:before="0" w:after="0"/>
        <w:rPr>
          <w:rFonts w:cstheme="minorHAnsi"/>
        </w:rPr>
      </w:pPr>
    </w:p>
    <w:p w14:paraId="40727A57" w14:textId="31FF5758" w:rsidR="00323DC2" w:rsidRPr="00557E24" w:rsidRDefault="00282A95" w:rsidP="00203420">
      <w:pPr>
        <w:spacing w:before="0" w:after="0"/>
        <w:rPr>
          <w:rFonts w:cstheme="minorHAnsi"/>
          <w:sz w:val="22"/>
          <w:szCs w:val="22"/>
        </w:rPr>
        <w:sectPr w:rsidR="00323DC2" w:rsidRPr="00557E24" w:rsidSect="00A80B8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 w:code="1"/>
          <w:pgMar w:top="720" w:right="576" w:bottom="720" w:left="576" w:header="288" w:footer="360" w:gutter="0"/>
          <w:cols w:space="720"/>
          <w:docGrid w:linePitch="360"/>
        </w:sectPr>
      </w:pPr>
      <w:r w:rsidRPr="00557E24">
        <w:rPr>
          <w:rFonts w:cstheme="minorHAnsi"/>
          <w:noProof/>
        </w:rPr>
        <w:drawing>
          <wp:anchor distT="0" distB="0" distL="114300" distR="114300" simplePos="0" relativeHeight="251659264" behindDoc="1" locked="1" layoutInCell="1" allowOverlap="1" wp14:anchorId="13D8CE22" wp14:editId="677600A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39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us-Letterhead-Backgroun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F6C44" w14:textId="5F24A3A9" w:rsidR="005C6861" w:rsidRDefault="006F24D3" w:rsidP="005C6861">
      <w:pPr>
        <w:pStyle w:val="Title"/>
        <w:jc w:val="center"/>
      </w:pPr>
      <w:r>
        <w:t>Las Vegas</w:t>
      </w:r>
      <w:r w:rsidR="005C6861">
        <w:t>, NV: System Admin</w:t>
      </w:r>
      <w:r w:rsidR="005C6861" w:rsidRPr="00FC64F8">
        <w:t xml:space="preserve"> and End User Training</w:t>
      </w:r>
    </w:p>
    <w:p w14:paraId="1E793C21" w14:textId="1416C2F3" w:rsidR="005C6861" w:rsidRPr="008423F6" w:rsidRDefault="005C6861" w:rsidP="005C6861">
      <w:pPr>
        <w:jc w:val="center"/>
      </w:pPr>
      <w:r>
        <w:t xml:space="preserve">Tuesday, April </w:t>
      </w:r>
      <w:r w:rsidR="006F24D3">
        <w:t>23</w:t>
      </w:r>
      <w:r>
        <w:t xml:space="preserve"> – Thursday April, </w:t>
      </w:r>
      <w:r w:rsidR="006F24D3">
        <w:t>25</w:t>
      </w:r>
    </w:p>
    <w:p w14:paraId="2C048625" w14:textId="77777777" w:rsidR="005C6861" w:rsidRDefault="005C6861" w:rsidP="005C6861">
      <w:pPr>
        <w:rPr>
          <w:b/>
          <w:sz w:val="32"/>
          <w:szCs w:val="32"/>
        </w:rPr>
      </w:pPr>
    </w:p>
    <w:p w14:paraId="449B1035" w14:textId="77777777" w:rsidR="005C6861" w:rsidRDefault="005C6861" w:rsidP="005C6861">
      <w:pPr>
        <w:pStyle w:val="Heading1"/>
      </w:pPr>
      <w:r>
        <w:t>Table of Contents:</w:t>
      </w:r>
    </w:p>
    <w:p w14:paraId="0BC9A822" w14:textId="77777777" w:rsidR="005C6861" w:rsidRDefault="00D135B1" w:rsidP="005C6861">
      <w:pPr>
        <w:pStyle w:val="ListParagraph"/>
        <w:numPr>
          <w:ilvl w:val="0"/>
          <w:numId w:val="34"/>
        </w:numPr>
        <w:spacing w:before="0" w:after="160" w:line="278" w:lineRule="auto"/>
        <w:rPr>
          <w:bCs/>
          <w:sz w:val="32"/>
          <w:szCs w:val="32"/>
        </w:rPr>
      </w:pPr>
      <w:hyperlink w:anchor="_Course_Description" w:history="1">
        <w:r w:rsidR="005C6861" w:rsidRPr="008A4A06">
          <w:rPr>
            <w:rStyle w:val="Hyperlink"/>
            <w:bCs/>
            <w:sz w:val="32"/>
            <w:szCs w:val="32"/>
          </w:rPr>
          <w:t>Course Description</w:t>
        </w:r>
      </w:hyperlink>
    </w:p>
    <w:p w14:paraId="5243E2E3" w14:textId="77777777" w:rsidR="005C6861" w:rsidRPr="00D36A8B" w:rsidRDefault="00D135B1" w:rsidP="005C6861">
      <w:pPr>
        <w:pStyle w:val="ListParagraph"/>
        <w:numPr>
          <w:ilvl w:val="0"/>
          <w:numId w:val="34"/>
        </w:numPr>
        <w:spacing w:before="0" w:after="160" w:line="278" w:lineRule="auto"/>
        <w:rPr>
          <w:rStyle w:val="Hyperlink"/>
          <w:bCs/>
          <w:sz w:val="32"/>
          <w:szCs w:val="32"/>
        </w:rPr>
      </w:pPr>
      <w:hyperlink w:anchor="_Schedule" w:history="1">
        <w:r w:rsidR="005C6861" w:rsidRPr="004527B1">
          <w:rPr>
            <w:rStyle w:val="Hyperlink"/>
            <w:bCs/>
            <w:sz w:val="32"/>
            <w:szCs w:val="32"/>
          </w:rPr>
          <w:t>Course Schedule</w:t>
        </w:r>
      </w:hyperlink>
    </w:p>
    <w:p w14:paraId="116403B2" w14:textId="77777777" w:rsidR="005C6861" w:rsidRPr="00D36A8B" w:rsidRDefault="005C6861" w:rsidP="005C6861">
      <w:pPr>
        <w:pStyle w:val="ListParagraph"/>
        <w:numPr>
          <w:ilvl w:val="0"/>
          <w:numId w:val="34"/>
        </w:numPr>
        <w:spacing w:before="0" w:after="160" w:line="278" w:lineRule="auto"/>
        <w:rPr>
          <w:rStyle w:val="Hyperlink"/>
          <w:bCs/>
          <w:sz w:val="32"/>
          <w:szCs w:val="32"/>
        </w:rPr>
      </w:pPr>
      <w:r>
        <w:rPr>
          <w:rStyle w:val="Hyperlink"/>
          <w:bCs/>
          <w:sz w:val="32"/>
          <w:szCs w:val="32"/>
        </w:rPr>
        <w:fldChar w:fldCharType="begin"/>
      </w:r>
      <w:r>
        <w:rPr>
          <w:rStyle w:val="Hyperlink"/>
          <w:bCs/>
          <w:sz w:val="32"/>
          <w:szCs w:val="32"/>
        </w:rPr>
        <w:instrText>HYPERLINK  \l "_Training_Site_Information"</w:instrText>
      </w:r>
      <w:r>
        <w:rPr>
          <w:rStyle w:val="Hyperlink"/>
          <w:bCs/>
          <w:sz w:val="32"/>
          <w:szCs w:val="32"/>
        </w:rPr>
      </w:r>
      <w:r>
        <w:rPr>
          <w:rStyle w:val="Hyperlink"/>
          <w:bCs/>
          <w:sz w:val="32"/>
          <w:szCs w:val="32"/>
        </w:rPr>
        <w:fldChar w:fldCharType="separate"/>
      </w:r>
      <w:r w:rsidRPr="00D36A8B">
        <w:rPr>
          <w:rStyle w:val="Hyperlink"/>
          <w:bCs/>
          <w:sz w:val="32"/>
          <w:szCs w:val="32"/>
        </w:rPr>
        <w:t>Training Site Information/Credentials</w:t>
      </w:r>
    </w:p>
    <w:p w14:paraId="44EE865A" w14:textId="77777777" w:rsidR="005C6861" w:rsidRPr="00CD2AD5" w:rsidRDefault="005C6861" w:rsidP="005C6861">
      <w:pPr>
        <w:pStyle w:val="ListParagraph"/>
        <w:numPr>
          <w:ilvl w:val="0"/>
          <w:numId w:val="34"/>
        </w:numPr>
        <w:spacing w:before="0" w:after="160" w:line="278" w:lineRule="auto"/>
        <w:rPr>
          <w:rStyle w:val="Hyperlink"/>
          <w:bCs/>
          <w:sz w:val="32"/>
          <w:szCs w:val="32"/>
        </w:rPr>
      </w:pPr>
      <w:r>
        <w:rPr>
          <w:rStyle w:val="Hyperlink"/>
          <w:bCs/>
          <w:sz w:val="32"/>
          <w:szCs w:val="32"/>
        </w:rPr>
        <w:fldChar w:fldCharType="end"/>
      </w:r>
      <w:hyperlink w:anchor="_Course_Outline:" w:history="1">
        <w:r w:rsidRPr="004527B1">
          <w:rPr>
            <w:rStyle w:val="Hyperlink"/>
            <w:bCs/>
            <w:sz w:val="32"/>
            <w:szCs w:val="32"/>
          </w:rPr>
          <w:t>Course Outline</w:t>
        </w:r>
      </w:hyperlink>
    </w:p>
    <w:p w14:paraId="0DA4F780" w14:textId="77777777" w:rsidR="005C6861" w:rsidRPr="004527B1" w:rsidRDefault="00D135B1" w:rsidP="005C6861">
      <w:pPr>
        <w:pStyle w:val="ListParagraph"/>
        <w:numPr>
          <w:ilvl w:val="0"/>
          <w:numId w:val="34"/>
        </w:numPr>
        <w:spacing w:before="0" w:after="160" w:line="278" w:lineRule="auto"/>
        <w:rPr>
          <w:bCs/>
          <w:sz w:val="32"/>
          <w:szCs w:val="32"/>
        </w:rPr>
      </w:pPr>
      <w:hyperlink w:anchor="_Mastering_Campus_Training" w:history="1">
        <w:r w:rsidR="005C6861" w:rsidRPr="00CD2AD5">
          <w:rPr>
            <w:rStyle w:val="Hyperlink"/>
            <w:bCs/>
            <w:sz w:val="32"/>
            <w:szCs w:val="32"/>
          </w:rPr>
          <w:t>Training Site Activities</w:t>
        </w:r>
      </w:hyperlink>
    </w:p>
    <w:p w14:paraId="0CB7A3F3" w14:textId="77777777" w:rsidR="005C6861" w:rsidRDefault="005C6861" w:rsidP="005C6861">
      <w:pPr>
        <w:rPr>
          <w:bCs/>
          <w:sz w:val="32"/>
          <w:szCs w:val="32"/>
        </w:rPr>
      </w:pPr>
    </w:p>
    <w:p w14:paraId="7C194876" w14:textId="77777777" w:rsidR="005C6861" w:rsidRPr="004527B1" w:rsidRDefault="005C6861" w:rsidP="005C6861">
      <w:pPr>
        <w:pStyle w:val="Heading1"/>
      </w:pPr>
      <w:bookmarkStart w:id="0" w:name="_Course_Description"/>
      <w:bookmarkEnd w:id="0"/>
      <w:r>
        <w:t>Course Description</w:t>
      </w:r>
    </w:p>
    <w:p w14:paraId="70FDD6FE" w14:textId="0BA95DFE" w:rsidR="005C6861" w:rsidRDefault="0057289B" w:rsidP="005C6861">
      <w:pPr>
        <w:rPr>
          <w:bCs/>
        </w:rPr>
      </w:pPr>
      <w:r>
        <w:rPr>
          <w:bCs/>
        </w:rPr>
        <w:t>This course</w:t>
      </w:r>
      <w:r w:rsidR="005C6861" w:rsidRPr="00A03C95">
        <w:rPr>
          <w:bCs/>
        </w:rPr>
        <w:t xml:space="preserve"> </w:t>
      </w:r>
      <w:r w:rsidR="005C6861">
        <w:rPr>
          <w:bCs/>
        </w:rPr>
        <w:t xml:space="preserve">gives learners an introduction into the core tools of the Infinite Campus Student Information System. </w:t>
      </w:r>
      <w:bookmarkStart w:id="1" w:name="_Schedule"/>
      <w:bookmarkEnd w:id="1"/>
      <w:r w:rsidR="005C6861">
        <w:rPr>
          <w:bCs/>
        </w:rPr>
        <w:t xml:space="preserve">Learners will get hands-on practice in a training site while learning how schools utilize Campus Tools on a day-to-day basis. </w:t>
      </w:r>
    </w:p>
    <w:p w14:paraId="552DBF7D" w14:textId="77777777" w:rsidR="005C6861" w:rsidRDefault="005C6861" w:rsidP="005C6861">
      <w:pPr>
        <w:rPr>
          <w:bCs/>
        </w:rPr>
      </w:pPr>
      <w:r>
        <w:rPr>
          <w:bCs/>
        </w:rPr>
        <w:br w:type="page"/>
      </w:r>
    </w:p>
    <w:p w14:paraId="571809EE" w14:textId="77777777" w:rsidR="005C6861" w:rsidRDefault="005C6861" w:rsidP="005C6861">
      <w:pPr>
        <w:pStyle w:val="Heading1"/>
      </w:pPr>
      <w:r>
        <w:lastRenderedPageBreak/>
        <w:t>Schedule</w:t>
      </w:r>
    </w:p>
    <w:tbl>
      <w:tblPr>
        <w:tblW w:w="10316" w:type="dxa"/>
        <w:tblLayout w:type="fixed"/>
        <w:tblLook w:val="04A0" w:firstRow="1" w:lastRow="0" w:firstColumn="1" w:lastColumn="0" w:noHBand="0" w:noVBand="1"/>
      </w:tblPr>
      <w:tblGrid>
        <w:gridCol w:w="1032"/>
        <w:gridCol w:w="3094"/>
        <w:gridCol w:w="3095"/>
        <w:gridCol w:w="3095"/>
      </w:tblGrid>
      <w:tr w:rsidR="005C6861" w:rsidRPr="00BD6991" w14:paraId="52A1762D" w14:textId="77777777" w:rsidTr="00BB55D3">
        <w:trPr>
          <w:trHeight w:val="936"/>
        </w:trPr>
        <w:tc>
          <w:tcPr>
            <w:tcW w:w="1032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</w:tcPr>
          <w:p w14:paraId="5041E266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3094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75553" w14:textId="18EBC8A5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D699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Day 1: Tuesday, April </w:t>
            </w:r>
            <w:r w:rsidR="006949A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23</w:t>
            </w:r>
          </w:p>
        </w:tc>
        <w:tc>
          <w:tcPr>
            <w:tcW w:w="3095" w:type="dxa"/>
            <w:tcBorders>
              <w:top w:val="single" w:sz="8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B104B3" w14:textId="359EFC41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D699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Day 2: Wednesday, April </w:t>
            </w:r>
            <w:r w:rsidR="006949A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24</w:t>
            </w:r>
          </w:p>
        </w:tc>
        <w:tc>
          <w:tcPr>
            <w:tcW w:w="309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0E4608" w14:textId="794D76B1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D699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Day 3: Thursday, April </w:t>
            </w:r>
            <w:r w:rsidR="006949A5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25</w:t>
            </w:r>
          </w:p>
        </w:tc>
      </w:tr>
      <w:tr w:rsidR="005C6861" w:rsidRPr="00BD6991" w14:paraId="1F75CA7C" w14:textId="77777777" w:rsidTr="00BB55D3">
        <w:trPr>
          <w:trHeight w:val="518"/>
        </w:trPr>
        <w:tc>
          <w:tcPr>
            <w:tcW w:w="1032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73F6AF3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8:00 - 9:00</w:t>
            </w:r>
          </w:p>
        </w:tc>
        <w:tc>
          <w:tcPr>
            <w:tcW w:w="3094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76F6B481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Intro / Basic Nav</w:t>
            </w:r>
          </w:p>
        </w:tc>
        <w:tc>
          <w:tcPr>
            <w:tcW w:w="3095" w:type="dxa"/>
            <w:tcBorders>
              <w:top w:val="single" w:sz="8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7177BCF6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Courses/Sections</w:t>
            </w:r>
          </w:p>
        </w:tc>
        <w:tc>
          <w:tcPr>
            <w:tcW w:w="3095" w:type="dxa"/>
            <w:tcBorders>
              <w:top w:val="single" w:sz="8" w:space="0" w:color="auto"/>
              <w:left w:val="nil"/>
              <w:bottom w:val="single" w:sz="4" w:space="0" w:color="000000"/>
              <w:right w:val="single" w:sz="8" w:space="0" w:color="auto"/>
            </w:tcBorders>
            <w:shd w:val="clear" w:color="auto" w:fill="EAEDF1" w:themeFill="text2" w:themeFillTint="1A"/>
            <w:noWrap/>
            <w:vAlign w:val="center"/>
            <w:hideMark/>
          </w:tcPr>
          <w:p w14:paraId="19990C33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Attendance (End User)</w:t>
            </w:r>
          </w:p>
        </w:tc>
      </w:tr>
      <w:tr w:rsidR="005C6861" w:rsidRPr="00BD6991" w14:paraId="5F08BDDC" w14:textId="77777777" w:rsidTr="00BB55D3">
        <w:trPr>
          <w:trHeight w:val="506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4E5B53E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9:00 - 10:00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vAlign w:val="center"/>
            <w:hideMark/>
          </w:tcPr>
          <w:p w14:paraId="7B66B5DB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District and School Information &amp; Calendars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2E5B8473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Scheduling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EAEDF1" w:themeFill="text2" w:themeFillTint="1A"/>
            <w:noWrap/>
            <w:vAlign w:val="center"/>
            <w:hideMark/>
          </w:tcPr>
          <w:p w14:paraId="07F50D3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Campus Instruction</w:t>
            </w:r>
          </w:p>
        </w:tc>
      </w:tr>
      <w:tr w:rsidR="005C6861" w:rsidRPr="00BD6991" w14:paraId="058B6018" w14:textId="77777777" w:rsidTr="00BB55D3">
        <w:trPr>
          <w:trHeight w:val="492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D689AAE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10:00 - 11:00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6102E56B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Census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47281C6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Grading Setup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EAEDF1" w:themeFill="text2" w:themeFillTint="1A"/>
            <w:noWrap/>
            <w:vAlign w:val="center"/>
            <w:hideMark/>
          </w:tcPr>
          <w:p w14:paraId="68D66FC9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Behavior Mgmt</w:t>
            </w:r>
          </w:p>
        </w:tc>
      </w:tr>
      <w:tr w:rsidR="005C6861" w:rsidRPr="00BD6991" w14:paraId="1269506B" w14:textId="77777777" w:rsidTr="006F6C56">
        <w:trPr>
          <w:trHeight w:val="492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EF225AD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11:00 - 12:00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3A9C371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15FA2DA6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39B5E6F0" w14:textId="3B9B1712" w:rsidR="005C6861" w:rsidRPr="00BD6991" w:rsidRDefault="006F6C56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</w:tr>
      <w:tr w:rsidR="005C6861" w:rsidRPr="00BD6991" w14:paraId="5F1BEF82" w14:textId="77777777" w:rsidTr="00BB55D3">
        <w:trPr>
          <w:trHeight w:val="492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D3EDA6E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12:00 - 1:00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2CC"/>
            <w:noWrap/>
            <w:vAlign w:val="center"/>
            <w:hideMark/>
          </w:tcPr>
          <w:p w14:paraId="1F4EABB1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Lunch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2CC"/>
            <w:noWrap/>
            <w:vAlign w:val="center"/>
            <w:hideMark/>
          </w:tcPr>
          <w:p w14:paraId="281D7759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Lunch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0D786734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Lunch</w:t>
            </w:r>
          </w:p>
        </w:tc>
      </w:tr>
      <w:tr w:rsidR="005C6861" w:rsidRPr="00BD6991" w14:paraId="1639775C" w14:textId="77777777" w:rsidTr="00BB55D3">
        <w:trPr>
          <w:trHeight w:val="480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DC0423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1:00 - 2:00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63B918B6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Census (Cont)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4EF5EB10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Grading Setup (Cont)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EAEDF1" w:themeFill="text2" w:themeFillTint="1A"/>
            <w:noWrap/>
            <w:vAlign w:val="center"/>
            <w:hideMark/>
          </w:tcPr>
          <w:p w14:paraId="4B47A2B3" w14:textId="4760CD30" w:rsidR="005C6861" w:rsidRPr="00BD6991" w:rsidRDefault="006F6C56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Messenger</w:t>
            </w:r>
          </w:p>
        </w:tc>
      </w:tr>
      <w:tr w:rsidR="005C6861" w:rsidRPr="00BD6991" w14:paraId="2DDCBEE5" w14:textId="77777777" w:rsidTr="00BB55D3">
        <w:trPr>
          <w:trHeight w:val="492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5A4BF1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2:00 - 3:00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noWrap/>
            <w:vAlign w:val="center"/>
            <w:hideMark/>
          </w:tcPr>
          <w:p w14:paraId="0C43B7D1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User Security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AEDF1" w:themeFill="text2" w:themeFillTint="1A"/>
            <w:vAlign w:val="center"/>
            <w:hideMark/>
          </w:tcPr>
          <w:p w14:paraId="1CEF73F7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Posting Grades and Transcripts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EAEDF1" w:themeFill="text2" w:themeFillTint="1A"/>
            <w:noWrap/>
            <w:vAlign w:val="center"/>
            <w:hideMark/>
          </w:tcPr>
          <w:p w14:paraId="2940968F" w14:textId="77E48FBA" w:rsidR="005C6861" w:rsidRPr="00BD6991" w:rsidRDefault="006F6C56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 Hoc</w:t>
            </w:r>
          </w:p>
        </w:tc>
      </w:tr>
      <w:tr w:rsidR="005C6861" w:rsidRPr="00BD6991" w14:paraId="288B5D9F" w14:textId="77777777" w:rsidTr="00BB55D3">
        <w:trPr>
          <w:trHeight w:val="480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FFFFF" w:themeFill="background1"/>
          </w:tcPr>
          <w:p w14:paraId="089433F5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3:00 - 4:00</w:t>
            </w:r>
          </w:p>
        </w:tc>
        <w:tc>
          <w:tcPr>
            <w:tcW w:w="30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3899EC89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auto"/>
              <w:right w:val="single" w:sz="4" w:space="0" w:color="000000"/>
            </w:tcBorders>
            <w:shd w:val="clear" w:color="000000" w:fill="E7E6E6"/>
            <w:noWrap/>
            <w:vAlign w:val="center"/>
            <w:hideMark/>
          </w:tcPr>
          <w:p w14:paraId="041415E5" w14:textId="77777777" w:rsidR="005C6861" w:rsidRPr="00BD6991" w:rsidRDefault="005C6861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D6991"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  <w:tc>
          <w:tcPr>
            <w:tcW w:w="30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198A8AB" w14:textId="2FA34387" w:rsidR="005C6861" w:rsidRPr="00BD6991" w:rsidRDefault="006F6C56" w:rsidP="00BB5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Course Wrap Up / </w:t>
            </w:r>
            <w:r w:rsidR="005C6861" w:rsidRPr="00BD6991">
              <w:rPr>
                <w:rFonts w:ascii="Calibri" w:eastAsia="Times New Roman" w:hAnsi="Calibri" w:cs="Calibri"/>
                <w:color w:val="000000"/>
              </w:rPr>
              <w:t>Work Time</w:t>
            </w:r>
          </w:p>
        </w:tc>
      </w:tr>
    </w:tbl>
    <w:p w14:paraId="05936AC4" w14:textId="77777777" w:rsidR="005C6861" w:rsidRPr="000D6F79" w:rsidRDefault="005C6861" w:rsidP="005C6861"/>
    <w:p w14:paraId="0373980E" w14:textId="77777777" w:rsidR="005C6861" w:rsidRDefault="005C6861" w:rsidP="005C6861">
      <w:pPr>
        <w:rPr>
          <w:rFonts w:asciiTheme="majorHAnsi" w:eastAsiaTheme="majorEastAsia" w:hAnsiTheme="majorHAnsi" w:cstheme="majorBidi"/>
          <w:color w:val="6D982B" w:themeColor="accent1" w:themeShade="BF"/>
          <w:sz w:val="40"/>
          <w:szCs w:val="40"/>
        </w:rPr>
      </w:pPr>
      <w:bookmarkStart w:id="2" w:name="_Training_Site_Information"/>
      <w:bookmarkEnd w:id="2"/>
      <w:r>
        <w:br w:type="page"/>
      </w:r>
    </w:p>
    <w:p w14:paraId="049D0311" w14:textId="77777777" w:rsidR="005C6861" w:rsidRDefault="005C6861" w:rsidP="005C6861">
      <w:pPr>
        <w:pStyle w:val="Heading1"/>
      </w:pPr>
      <w:r>
        <w:lastRenderedPageBreak/>
        <w:t>Training Site Information and Login Credentials</w:t>
      </w:r>
    </w:p>
    <w:p w14:paraId="168B5C93" w14:textId="77777777" w:rsidR="005C6861" w:rsidRDefault="005C6861" w:rsidP="005C6861">
      <w:r w:rsidRPr="00542B2F">
        <w:rPr>
          <w:b/>
        </w:rPr>
        <w:t>Training Site URL:</w:t>
      </w:r>
      <w:r w:rsidRPr="00542B2F">
        <w:rPr>
          <w:bCs/>
        </w:rPr>
        <w:t xml:space="preserve"> </w:t>
      </w:r>
      <w:hyperlink r:id="rId18" w:history="1">
        <w:r w:rsidRPr="00D06E6C">
          <w:rPr>
            <w:rStyle w:val="Hyperlink"/>
          </w:rPr>
          <w:t>https://training062.infinitecampus.com/campus/Training.jsp</w:t>
        </w:r>
      </w:hyperlink>
    </w:p>
    <w:p w14:paraId="7B6B2C1F" w14:textId="77777777" w:rsidR="005C6861" w:rsidRPr="00542B2F" w:rsidRDefault="005C6861" w:rsidP="005C6861">
      <w:pPr>
        <w:rPr>
          <w:bCs/>
        </w:rPr>
      </w:pPr>
      <w:r w:rsidRPr="00DD6998">
        <w:rPr>
          <w:b/>
          <w:highlight w:val="yellow"/>
        </w:rPr>
        <w:t>Password:</w:t>
      </w:r>
      <w:r w:rsidRPr="00DD6998">
        <w:rPr>
          <w:bCs/>
          <w:highlight w:val="yellow"/>
        </w:rPr>
        <w:t xml:space="preserve"> Simple.Powerful20</w:t>
      </w:r>
    </w:p>
    <w:tbl>
      <w:tblPr>
        <w:tblW w:w="9260" w:type="dxa"/>
        <w:tblLook w:val="04A0" w:firstRow="1" w:lastRow="0" w:firstColumn="1" w:lastColumn="0" w:noHBand="0" w:noVBand="1"/>
      </w:tblPr>
      <w:tblGrid>
        <w:gridCol w:w="1440"/>
        <w:gridCol w:w="1820"/>
        <w:gridCol w:w="1800"/>
        <w:gridCol w:w="1846"/>
        <w:gridCol w:w="2354"/>
      </w:tblGrid>
      <w:tr w:rsidR="005C6861" w:rsidRPr="00FF354B" w14:paraId="6F750EE6" w14:textId="77777777" w:rsidTr="00BB55D3">
        <w:trPr>
          <w:trHeight w:val="732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59888E5B" w14:textId="77777777" w:rsidR="005C6861" w:rsidRPr="00FF354B" w:rsidRDefault="005C6861" w:rsidP="00BB55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</w:rPr>
            </w:pPr>
            <w:bookmarkStart w:id="3" w:name="_Course_Outline:"/>
            <w:bookmarkEnd w:id="3"/>
            <w:r w:rsidRPr="00FF354B">
              <w:rPr>
                <w:rFonts w:eastAsia="Times New Roman" w:cs="Calibri"/>
                <w:b/>
                <w:bCs/>
              </w:rPr>
              <w:t>Username</w:t>
            </w:r>
          </w:p>
        </w:tc>
        <w:tc>
          <w:tcPr>
            <w:tcW w:w="18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66CA24E1" w14:textId="72C2A8A8" w:rsidR="005C6861" w:rsidRPr="00FF354B" w:rsidRDefault="005C6861" w:rsidP="00BB55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</w:rPr>
            </w:pPr>
            <w:r w:rsidRPr="00FF354B">
              <w:rPr>
                <w:rFonts w:eastAsia="Times New Roman" w:cs="Calibri"/>
                <w:b/>
                <w:bCs/>
              </w:rPr>
              <w:t xml:space="preserve">Learner </w:t>
            </w:r>
            <w:r w:rsidR="00D555C5">
              <w:rPr>
                <w:rFonts w:eastAsia="Times New Roman" w:cs="Calibri"/>
                <w:b/>
                <w:bCs/>
              </w:rPr>
              <w:t>First</w:t>
            </w:r>
            <w:r w:rsidRPr="00FF354B">
              <w:rPr>
                <w:rFonts w:eastAsia="Times New Roman" w:cs="Calibri"/>
                <w:b/>
                <w:bCs/>
              </w:rPr>
              <w:t xml:space="preserve"> name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3F5B42F" w14:textId="3EE24F69" w:rsidR="005C6861" w:rsidRPr="00FF354B" w:rsidRDefault="005C6861" w:rsidP="00BB55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</w:rPr>
            </w:pPr>
            <w:r w:rsidRPr="00FF354B">
              <w:rPr>
                <w:rFonts w:eastAsia="Times New Roman" w:cs="Calibri"/>
                <w:b/>
                <w:bCs/>
              </w:rPr>
              <w:t xml:space="preserve">Learner </w:t>
            </w:r>
            <w:r w:rsidR="00D555C5">
              <w:rPr>
                <w:rFonts w:eastAsia="Times New Roman" w:cs="Calibri"/>
                <w:b/>
                <w:bCs/>
              </w:rPr>
              <w:t>Last</w:t>
            </w:r>
            <w:r w:rsidRPr="00FF354B">
              <w:rPr>
                <w:rFonts w:eastAsia="Times New Roman" w:cs="Calibri"/>
                <w:b/>
                <w:bCs/>
              </w:rPr>
              <w:t xml:space="preserve"> name</w:t>
            </w:r>
          </w:p>
        </w:tc>
        <w:tc>
          <w:tcPr>
            <w:tcW w:w="18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40E7738" w14:textId="77777777" w:rsidR="005C6861" w:rsidRPr="00FF354B" w:rsidRDefault="005C6861" w:rsidP="00BB55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</w:rPr>
            </w:pPr>
            <w:r w:rsidRPr="00FF354B">
              <w:rPr>
                <w:rFonts w:eastAsia="Times New Roman" w:cs="Calibri"/>
                <w:b/>
                <w:bCs/>
              </w:rPr>
              <w:t>Administrator Last Name</w:t>
            </w:r>
          </w:p>
        </w:tc>
        <w:tc>
          <w:tcPr>
            <w:tcW w:w="23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2A007AD5" w14:textId="77777777" w:rsidR="005C6861" w:rsidRPr="00FF354B" w:rsidRDefault="005C6861" w:rsidP="00BB55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</w:rPr>
            </w:pPr>
            <w:r w:rsidRPr="00FF354B">
              <w:rPr>
                <w:rFonts w:eastAsia="Times New Roman" w:cs="Calibri"/>
                <w:b/>
                <w:bCs/>
              </w:rPr>
              <w:t>Administrator First Name</w:t>
            </w:r>
          </w:p>
        </w:tc>
      </w:tr>
      <w:tr w:rsidR="006949A5" w:rsidRPr="00FF354B" w14:paraId="0D25A325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97F5E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28360D" w14:textId="4C8A37AB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Amplus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AE8922" w14:textId="5BA64300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Various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B339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1B4B54" w14:textId="71DBF6E2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Amplus </w:t>
            </w:r>
          </w:p>
        </w:tc>
      </w:tr>
      <w:tr w:rsidR="006949A5" w:rsidRPr="00FF354B" w14:paraId="59A45F6F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CCF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0FE25" w14:textId="0CEC4D4B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Erika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2AF7A" w14:textId="0E0FED8E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Sanchez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2B395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5A48" w14:textId="41856F31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Erika</w:t>
            </w:r>
          </w:p>
        </w:tc>
      </w:tr>
      <w:tr w:rsidR="006949A5" w:rsidRPr="00FF354B" w14:paraId="44FFE543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1904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2734F" w14:textId="6753964F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Monica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4E9B20" w14:textId="77DFE59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franco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21D86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53841B" w14:textId="6194A7E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onica</w:t>
            </w:r>
          </w:p>
        </w:tc>
      </w:tr>
      <w:tr w:rsidR="006949A5" w:rsidRPr="00FF354B" w14:paraId="2A748166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B12EF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21B43" w14:textId="015E994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Jennifer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CBB46" w14:textId="792D167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Lindemon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2F6B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CCDE30" w14:textId="1EBE008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Jennifer</w:t>
            </w:r>
          </w:p>
        </w:tc>
      </w:tr>
      <w:tr w:rsidR="006949A5" w:rsidRPr="00FF354B" w14:paraId="3E045B85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5009B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514A3" w14:textId="4F5B115B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Natalie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5769A" w14:textId="1A2CDAC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Kennedy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3AD10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E324B6" w14:textId="54B2E58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Natalie</w:t>
            </w:r>
          </w:p>
        </w:tc>
      </w:tr>
      <w:tr w:rsidR="006949A5" w:rsidRPr="00FF354B" w14:paraId="01EEBFA3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CB77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7F61" w14:textId="161FB94C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Debbie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47C56" w14:textId="5A301D3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Albaugh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CFC1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78D0CB" w14:textId="3B7592CD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Debbie</w:t>
            </w:r>
          </w:p>
        </w:tc>
      </w:tr>
      <w:tr w:rsidR="006949A5" w:rsidRPr="00FF354B" w14:paraId="7E6204E2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A730F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CCBB0" w14:textId="07BAD4A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Jenniffer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EE31F" w14:textId="2EDC23C9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Figueroa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0157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AC41B8" w14:textId="58821F7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Jenniffer</w:t>
            </w:r>
          </w:p>
        </w:tc>
      </w:tr>
      <w:tr w:rsidR="006949A5" w:rsidRPr="00FF354B" w14:paraId="6F40CF30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25887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AE16D" w14:textId="44365B79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Matthew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D6D6C8" w14:textId="2600897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Silver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A9BBB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355669" w14:textId="3056CF9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Matthew</w:t>
            </w:r>
          </w:p>
        </w:tc>
      </w:tr>
      <w:tr w:rsidR="006949A5" w:rsidRPr="00FF354B" w14:paraId="6F6220B5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9447F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590E2" w14:textId="6CEC4DDC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Becca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B3F249" w14:textId="37A350A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Batista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2BF99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5D2BB1" w14:textId="242E31A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Becca</w:t>
            </w:r>
          </w:p>
        </w:tc>
      </w:tr>
      <w:tr w:rsidR="006949A5" w:rsidRPr="00FF354B" w14:paraId="1CBD923C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D9FE4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BA31B" w14:textId="083B9F1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Susan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CFBE7" w14:textId="01E92AB2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Watman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B67E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CDD6FE" w14:textId="1366D9CF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Susan</w:t>
            </w:r>
          </w:p>
        </w:tc>
      </w:tr>
      <w:tr w:rsidR="006949A5" w:rsidRPr="00FF354B" w14:paraId="2255D5FA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FD7F9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D2C92" w14:textId="4BD383D2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Tracy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3B0F6" w14:textId="7B3D52E0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Kerestes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891A1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7932C" w14:textId="0BAC50B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Tracy</w:t>
            </w:r>
          </w:p>
        </w:tc>
      </w:tr>
      <w:tr w:rsidR="006949A5" w:rsidRPr="00FF354B" w14:paraId="4AEB1EFC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EAD3D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48D9B3" w14:textId="183DD161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Monica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46804" w14:textId="1B3B129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Carlisle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73FF1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4CB5E6" w14:textId="1EF9D06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Monica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949A5" w:rsidRPr="00FF354B" w14:paraId="1E733A56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07FA4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FD851A" w14:textId="33B01E21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Stacie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81E12" w14:textId="11866B73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Gibson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67A66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225712" w14:textId="23DAF23F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Stacie</w:t>
            </w:r>
          </w:p>
        </w:tc>
      </w:tr>
      <w:tr w:rsidR="006949A5" w:rsidRPr="00FF354B" w14:paraId="19F797CC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C531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6BB60" w14:textId="3D778893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Amir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F0BCC" w14:textId="1F3897E3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Mustafa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5440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E0C523" w14:textId="178DFAC0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Amir</w:t>
            </w:r>
          </w:p>
        </w:tc>
      </w:tr>
      <w:tr w:rsidR="006949A5" w:rsidRPr="00FF354B" w14:paraId="3B561282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73CE8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87B47" w14:textId="5FB2A869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Amanda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E3B52" w14:textId="14231CAB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Rosener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67B2E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0044A4" w14:textId="77F6B86D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Amanda</w:t>
            </w:r>
          </w:p>
        </w:tc>
      </w:tr>
      <w:tr w:rsidR="006949A5" w:rsidRPr="00FF354B" w14:paraId="6C717D70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0D147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978A5" w14:textId="4BA3F3F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Rachael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6227D" w14:textId="0FFD6A2F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Peckham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F95C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6C4A78" w14:textId="6F759268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Rachael</w:t>
            </w:r>
          </w:p>
        </w:tc>
      </w:tr>
      <w:tr w:rsidR="006949A5" w:rsidRPr="00FF354B" w14:paraId="47E62A89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61318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75EA8" w14:textId="196EC1E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Naomi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770BD4" w14:textId="399A4ED5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Wills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91B7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9C012F" w14:textId="6C3A6CDA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Naomi</w:t>
            </w:r>
          </w:p>
        </w:tc>
      </w:tr>
      <w:tr w:rsidR="006949A5" w:rsidRPr="00FF354B" w14:paraId="7C2567E7" w14:textId="77777777" w:rsidTr="00970F42">
        <w:trPr>
          <w:trHeight w:val="288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A807" w14:textId="15A71C49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ICadmin18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D01B7" w14:textId="78F1F264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Enrique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795E8" w14:textId="3C9760B6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Robles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EC99D" w14:textId="77777777" w:rsidR="006949A5" w:rsidRPr="00FF354B" w:rsidRDefault="006949A5" w:rsidP="006949A5">
            <w:pPr>
              <w:spacing w:after="0" w:line="240" w:lineRule="auto"/>
              <w:rPr>
                <w:rFonts w:eastAsia="Times New Roman" w:cs="Calibri"/>
              </w:rPr>
            </w:pPr>
            <w:r w:rsidRPr="00FF354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5947D5" w14:textId="7003B925" w:rsidR="006949A5" w:rsidRPr="0046020C" w:rsidRDefault="006949A5" w:rsidP="006949A5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Enrique</w:t>
            </w:r>
          </w:p>
        </w:tc>
      </w:tr>
      <w:tr w:rsidR="00DB5758" w:rsidRPr="00FF354B" w14:paraId="5CE4E93F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3C11BA" w14:textId="54357DC7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1931EF">
              <w:rPr>
                <w:rFonts w:eastAsia="Times New Roman" w:cs="Calibri"/>
              </w:rPr>
              <w:t>ICadmin1</w:t>
            </w:r>
            <w:r>
              <w:rPr>
                <w:rFonts w:eastAsia="Times New Roman" w:cs="Calibri"/>
              </w:rPr>
              <w:t>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80CFA2" w14:textId="1665E848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Amber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A4322" w14:textId="5E8CD48B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Nhan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DE3B8F" w14:textId="22BD37CE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F8603" w14:textId="375972FA" w:rsidR="00DB5758" w:rsidRDefault="00DB5758" w:rsidP="00DB5758">
            <w:pPr>
              <w:spacing w:after="0" w:line="240" w:lineRule="auto"/>
            </w:pPr>
            <w:r>
              <w:t>Amber</w:t>
            </w:r>
          </w:p>
        </w:tc>
      </w:tr>
      <w:tr w:rsidR="00DB5758" w:rsidRPr="00FF354B" w14:paraId="4FD641F2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D86CD1" w14:textId="0974EC62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1931EF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D34F0A" w14:textId="5BC2AFC9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Nancy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8C068E" w14:textId="56DEA34F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Bleuer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439D8" w14:textId="5012AB82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BFF85" w14:textId="409FC978" w:rsidR="00DB5758" w:rsidRDefault="00DB5758" w:rsidP="00DB5758">
            <w:pPr>
              <w:spacing w:after="0" w:line="240" w:lineRule="auto"/>
            </w:pPr>
            <w:r>
              <w:t>Nancy</w:t>
            </w:r>
          </w:p>
        </w:tc>
      </w:tr>
      <w:tr w:rsidR="00DB5758" w:rsidRPr="00FF354B" w14:paraId="7B19C995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E9707C" w14:textId="3BA5686E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1931EF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D0843" w14:textId="362C001E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Dawn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2A331" w14:textId="510D4063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Marsh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BB7920" w14:textId="774A739D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290CC" w14:textId="1152970D" w:rsidR="00DB5758" w:rsidRDefault="00DB5758" w:rsidP="00DB5758">
            <w:pPr>
              <w:spacing w:after="0" w:line="240" w:lineRule="auto"/>
            </w:pPr>
            <w:r>
              <w:t>Dawn</w:t>
            </w:r>
          </w:p>
        </w:tc>
      </w:tr>
      <w:tr w:rsidR="00DB5758" w:rsidRPr="00FF354B" w14:paraId="615D2946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0E4F08" w14:textId="42FDF34C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1931EF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22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ACF1C" w14:textId="046BE65E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Tracey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8198D" w14:textId="3A7153CE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Willson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28E86D" w14:textId="7E42429F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696BE6" w14:textId="1F9E6E16" w:rsidR="00DB5758" w:rsidRDefault="00DB5758" w:rsidP="00DB5758">
            <w:pPr>
              <w:spacing w:after="0" w:line="240" w:lineRule="auto"/>
            </w:pPr>
            <w:r>
              <w:t>Tracey</w:t>
            </w:r>
          </w:p>
        </w:tc>
      </w:tr>
      <w:tr w:rsidR="00DB5758" w:rsidRPr="00FF354B" w14:paraId="5BF4B883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2046F" w14:textId="6DC24D16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0E2AD" w14:textId="28A8CD65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Mustafa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4E435" w14:textId="6EDC6113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Gunozu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43AB87" w14:textId="4F02BFE0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857FF" w14:textId="4DFD33F0" w:rsidR="00DB5758" w:rsidRDefault="00DB5758" w:rsidP="00DB5758">
            <w:pPr>
              <w:spacing w:after="0" w:line="240" w:lineRule="auto"/>
            </w:pPr>
            <w:r>
              <w:t>Mustafa</w:t>
            </w:r>
          </w:p>
        </w:tc>
      </w:tr>
      <w:tr w:rsidR="00DB5758" w:rsidRPr="00FF354B" w14:paraId="3366291C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1455D1" w14:textId="6CB577AB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24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D0D71" w14:textId="1784F763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Mine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96BB6" w14:textId="63135094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Eraslan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5FFC7" w14:textId="3787E6CB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26D40" w14:textId="11717F57" w:rsidR="00DB5758" w:rsidRDefault="00DB5758" w:rsidP="00DB5758">
            <w:pPr>
              <w:spacing w:after="0" w:line="240" w:lineRule="auto"/>
            </w:pPr>
            <w:r>
              <w:t>Mine</w:t>
            </w:r>
          </w:p>
        </w:tc>
      </w:tr>
      <w:tr w:rsidR="00DB5758" w:rsidRPr="00FF354B" w14:paraId="2627383C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E4B757" w14:textId="50A6EBEE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25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5A809D" w14:textId="77071FC5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April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4D230" w14:textId="675AB8E2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Anderson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005C66" w14:textId="73ADBB3B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56A2E" w14:textId="2EE5DFB6" w:rsidR="00DB5758" w:rsidRDefault="00DB5758" w:rsidP="00DB5758">
            <w:pPr>
              <w:spacing w:after="0" w:line="240" w:lineRule="auto"/>
            </w:pPr>
            <w:r>
              <w:t>April</w:t>
            </w:r>
          </w:p>
        </w:tc>
      </w:tr>
      <w:tr w:rsidR="00DB5758" w:rsidRPr="00FF354B" w14:paraId="44E3AC62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5C94DF" w14:textId="13CC67EA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26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80181" w14:textId="1E739ABC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Mark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EEB18A" w14:textId="5403CF99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Boz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1DE8C1" w14:textId="6AF4BD31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7040F" w14:textId="2C7F02F1" w:rsidR="00DB5758" w:rsidRDefault="00DB5758" w:rsidP="00DB5758">
            <w:pPr>
              <w:spacing w:after="0" w:line="240" w:lineRule="auto"/>
            </w:pPr>
            <w:r>
              <w:t>Mark</w:t>
            </w:r>
          </w:p>
        </w:tc>
      </w:tr>
      <w:tr w:rsidR="00DB5758" w:rsidRPr="00FF354B" w14:paraId="63A8AFB6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ED7493" w14:textId="5F83D4EF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DED90" w14:textId="31400E5A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Tracie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AF9610" w14:textId="01737082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Salgado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1CBB1B" w14:textId="4A0AFD42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2C5BC" w14:textId="264960F4" w:rsidR="00DB5758" w:rsidRDefault="00DB5758" w:rsidP="00DB5758">
            <w:pPr>
              <w:spacing w:after="0" w:line="240" w:lineRule="auto"/>
            </w:pPr>
            <w:r>
              <w:t>Tracie</w:t>
            </w:r>
          </w:p>
        </w:tc>
      </w:tr>
      <w:tr w:rsidR="00DB5758" w:rsidRPr="00FF354B" w14:paraId="0C099D7C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41B03B" w14:textId="3329A087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28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12AF35" w14:textId="44AFEE96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Anisa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8740D" w14:textId="2C60D5A6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Payne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E8CA80" w14:textId="22A29B94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D57AE" w14:textId="734DCCFC" w:rsidR="00DB5758" w:rsidRDefault="00DB5758" w:rsidP="00DB5758">
            <w:pPr>
              <w:spacing w:after="0" w:line="240" w:lineRule="auto"/>
            </w:pPr>
            <w:r>
              <w:t>Anisa</w:t>
            </w:r>
          </w:p>
        </w:tc>
      </w:tr>
      <w:tr w:rsidR="00DB5758" w:rsidRPr="00FF354B" w14:paraId="23810008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3E6DA3" w14:textId="2195A658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lastRenderedPageBreak/>
              <w:t>ICadmin</w:t>
            </w:r>
            <w:r>
              <w:rPr>
                <w:rFonts w:eastAsia="Times New Roman" w:cs="Calibri"/>
              </w:rPr>
              <w:t>29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0D33E" w14:textId="19F1087D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Alexis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4C0E0" w14:textId="4EDF6C51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Lynch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581291" w14:textId="533744FF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CCF934" w14:textId="5447F197" w:rsidR="00DB5758" w:rsidRDefault="00DB5758" w:rsidP="00DB5758">
            <w:pPr>
              <w:spacing w:after="0" w:line="240" w:lineRule="auto"/>
            </w:pPr>
            <w:r>
              <w:t>Alexis</w:t>
            </w:r>
          </w:p>
        </w:tc>
      </w:tr>
      <w:tr w:rsidR="00DB5758" w:rsidRPr="00FF354B" w14:paraId="153B3DF1" w14:textId="77777777" w:rsidTr="009B47FE">
        <w:trPr>
          <w:trHeight w:val="288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B00688" w14:textId="7F3654BB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E3700A">
              <w:rPr>
                <w:rFonts w:eastAsia="Times New Roman" w:cs="Calibri"/>
              </w:rPr>
              <w:t>ICadmin</w:t>
            </w:r>
            <w:r>
              <w:rPr>
                <w:rFonts w:eastAsia="Times New Roman" w:cs="Calibri"/>
              </w:rPr>
              <w:t>30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F74E1F" w14:textId="6C4B2F26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O. Faruk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D60" w14:textId="1B5CA8D6" w:rsidR="00DB5758" w:rsidRDefault="00DB5758" w:rsidP="00DB5758">
            <w:pPr>
              <w:spacing w:after="0" w:line="240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ARIKAN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B4036" w14:textId="0A5EC860" w:rsidR="00DB5758" w:rsidRPr="00FF354B" w:rsidRDefault="00DB5758" w:rsidP="00DB5758">
            <w:pPr>
              <w:spacing w:after="0" w:line="240" w:lineRule="auto"/>
              <w:rPr>
                <w:rFonts w:eastAsia="Times New Roman" w:cs="Calibri"/>
              </w:rPr>
            </w:pPr>
            <w:r w:rsidRPr="00BF2D1B">
              <w:rPr>
                <w:rFonts w:eastAsia="Times New Roman" w:cs="Calibri"/>
              </w:rPr>
              <w:t>Administrator</w:t>
            </w:r>
          </w:p>
        </w:tc>
        <w:tc>
          <w:tcPr>
            <w:tcW w:w="2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B2445" w14:textId="4D404A22" w:rsidR="00DB5758" w:rsidRDefault="00DB5758" w:rsidP="00DB5758">
            <w:pPr>
              <w:spacing w:after="0" w:line="240" w:lineRule="auto"/>
            </w:pPr>
            <w:r>
              <w:t>O. Faruk</w:t>
            </w:r>
          </w:p>
        </w:tc>
      </w:tr>
    </w:tbl>
    <w:p w14:paraId="774000BC" w14:textId="77777777" w:rsidR="00EA7A19" w:rsidRPr="00EA7A19" w:rsidRDefault="00EA7A19" w:rsidP="00EA7A19"/>
    <w:p w14:paraId="0EFC7F43" w14:textId="45474E35" w:rsidR="005C6861" w:rsidRPr="00CA2D02" w:rsidRDefault="005C6861" w:rsidP="005C6861">
      <w:pPr>
        <w:pStyle w:val="Heading1"/>
      </w:pPr>
      <w:r w:rsidRPr="00CA2D02">
        <w:t xml:space="preserve">Course Outline: </w:t>
      </w:r>
    </w:p>
    <w:p w14:paraId="07AAF99F" w14:textId="77777777" w:rsidR="005C6861" w:rsidRDefault="005C6861" w:rsidP="005C6861">
      <w:pPr>
        <w:rPr>
          <w:b/>
        </w:rPr>
      </w:pPr>
      <w:r>
        <w:rPr>
          <w:b/>
        </w:rPr>
        <w:t>Unit 1: Introductions and Basic Navigation</w:t>
      </w:r>
    </w:p>
    <w:p w14:paraId="4536F8CA" w14:textId="77777777" w:rsidR="005C6861" w:rsidRPr="00CA2D0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CA2D02">
        <w:rPr>
          <w:bCs/>
        </w:rPr>
        <w:t>Welcome and Introductions</w:t>
      </w:r>
    </w:p>
    <w:p w14:paraId="68F347C7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CA2D02">
        <w:rPr>
          <w:bCs/>
        </w:rPr>
        <w:t>Knowledgebase and Campus Community</w:t>
      </w:r>
    </w:p>
    <w:p w14:paraId="58159ACC" w14:textId="77777777" w:rsidR="005C6861" w:rsidRPr="00CA2D0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Basic Navigation Review</w:t>
      </w:r>
    </w:p>
    <w:p w14:paraId="4FE06777" w14:textId="77777777" w:rsidR="005C6861" w:rsidRDefault="005C6861" w:rsidP="005C6861">
      <w:pPr>
        <w:rPr>
          <w:b/>
        </w:rPr>
      </w:pPr>
      <w:r w:rsidRPr="004660B9">
        <w:rPr>
          <w:b/>
        </w:rPr>
        <w:t>Unit 2: District and School Information &amp; Calendars</w:t>
      </w:r>
    </w:p>
    <w:p w14:paraId="6EEE1486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Overview</w:t>
      </w:r>
    </w:p>
    <w:p w14:paraId="3E963FC8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School Years</w:t>
      </w:r>
    </w:p>
    <w:p w14:paraId="2519B319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District Information</w:t>
      </w:r>
    </w:p>
    <w:p w14:paraId="65F89EF2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School Information / Create a New School</w:t>
      </w:r>
    </w:p>
    <w:p w14:paraId="0DF69417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Create Blank Calendar</w:t>
      </w:r>
    </w:p>
    <w:p w14:paraId="479BF898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Calendar Info, Terms, Periods, Grade Levels and Day Setup</w:t>
      </w:r>
    </w:p>
    <w:p w14:paraId="459CA893" w14:textId="77777777" w:rsidR="005C6861" w:rsidRPr="00660039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Room Setup</w:t>
      </w:r>
    </w:p>
    <w:p w14:paraId="25FBE293" w14:textId="77777777" w:rsidR="005C6861" w:rsidRDefault="005C6861" w:rsidP="005C6861">
      <w:pPr>
        <w:rPr>
          <w:b/>
        </w:rPr>
      </w:pPr>
      <w:r w:rsidRPr="004660B9">
        <w:rPr>
          <w:b/>
        </w:rPr>
        <w:t>Unit 3: Census</w:t>
      </w:r>
    </w:p>
    <w:p w14:paraId="4B2FECB4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Overview</w:t>
      </w:r>
    </w:p>
    <w:p w14:paraId="0898A44A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Add Person</w:t>
      </w:r>
    </w:p>
    <w:p w14:paraId="62E357C3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Demographics</w:t>
      </w:r>
    </w:p>
    <w:p w14:paraId="46AACC79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Enrollments</w:t>
      </w:r>
    </w:p>
    <w:p w14:paraId="217328BB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Add Address</w:t>
      </w:r>
    </w:p>
    <w:p w14:paraId="59EE618D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Census wizard</w:t>
      </w:r>
    </w:p>
    <w:p w14:paraId="29215356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60715">
        <w:rPr>
          <w:bCs/>
        </w:rPr>
        <w:t>Add Staff</w:t>
      </w:r>
    </w:p>
    <w:p w14:paraId="7E86E068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Identities</w:t>
      </w:r>
    </w:p>
    <w:p w14:paraId="175BF1A4" w14:textId="77777777" w:rsidR="005C6861" w:rsidRDefault="005C6861" w:rsidP="005C6861">
      <w:pPr>
        <w:rPr>
          <w:b/>
        </w:rPr>
      </w:pPr>
      <w:r w:rsidRPr="004660B9">
        <w:rPr>
          <w:b/>
        </w:rPr>
        <w:t>Unit 4: User Security</w:t>
      </w:r>
    </w:p>
    <w:p w14:paraId="3D51DDCC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Overview</w:t>
      </w:r>
    </w:p>
    <w:p w14:paraId="08B69DF3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User Accounts</w:t>
      </w:r>
    </w:p>
    <w:p w14:paraId="60D627A7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Calendar Groups</w:t>
      </w:r>
    </w:p>
    <w:p w14:paraId="12BC0A3C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Tool Rights Groups</w:t>
      </w:r>
    </w:p>
    <w:p w14:paraId="52E16E19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Product Security Roles</w:t>
      </w:r>
    </w:p>
    <w:p w14:paraId="2D4987CE" w14:textId="77777777" w:rsidR="005C6861" w:rsidRPr="00B6071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Membership in User Groups</w:t>
      </w:r>
    </w:p>
    <w:p w14:paraId="78EBB1B0" w14:textId="77777777" w:rsidR="005C6861" w:rsidRPr="004660B9" w:rsidRDefault="005C6861" w:rsidP="005C6861">
      <w:pPr>
        <w:rPr>
          <w:b/>
        </w:rPr>
      </w:pPr>
      <w:r w:rsidRPr="004660B9">
        <w:rPr>
          <w:b/>
        </w:rPr>
        <w:t>Unit 5: Courses and Sections Management</w:t>
      </w:r>
    </w:p>
    <w:p w14:paraId="050CB490" w14:textId="77777777" w:rsidR="005C6861" w:rsidRPr="00BC01A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Overview</w:t>
      </w:r>
    </w:p>
    <w:p w14:paraId="5377A318" w14:textId="77777777" w:rsidR="005C6861" w:rsidRPr="00BC01A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Add Course / Course Information</w:t>
      </w:r>
    </w:p>
    <w:p w14:paraId="2FB8C50F" w14:textId="77777777" w:rsidR="005C6861" w:rsidRPr="00BC01A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Add Sections / Section Placements</w:t>
      </w:r>
    </w:p>
    <w:p w14:paraId="5E6C9528" w14:textId="3961CFA9" w:rsidR="005C6861" w:rsidRPr="005D3DF7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Section Staff History</w:t>
      </w:r>
    </w:p>
    <w:p w14:paraId="06A30F07" w14:textId="4EE8D3B4" w:rsidR="005C6861" w:rsidRDefault="005C6861" w:rsidP="005C6861">
      <w:pPr>
        <w:rPr>
          <w:b/>
        </w:rPr>
      </w:pPr>
      <w:r w:rsidRPr="004660B9">
        <w:rPr>
          <w:b/>
        </w:rPr>
        <w:lastRenderedPageBreak/>
        <w:t>Unit 6: Scheduling</w:t>
      </w:r>
    </w:p>
    <w:p w14:paraId="1DF325A0" w14:textId="77777777" w:rsidR="00E807AF" w:rsidRDefault="005C6861" w:rsidP="00E807AF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BC01A1">
        <w:rPr>
          <w:bCs/>
        </w:rPr>
        <w:t>Overview</w:t>
      </w:r>
    </w:p>
    <w:p w14:paraId="2710A212" w14:textId="5B8C8CD0" w:rsidR="005C6861" w:rsidRPr="0048332C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E807AF">
        <w:rPr>
          <w:bCs/>
        </w:rPr>
        <w:t>Walk-In Scheduler</w:t>
      </w:r>
    </w:p>
    <w:p w14:paraId="00A1DD0F" w14:textId="3BFE5506" w:rsidR="005C6861" w:rsidRDefault="005C6861" w:rsidP="005C6861">
      <w:pPr>
        <w:rPr>
          <w:b/>
        </w:rPr>
      </w:pPr>
      <w:r w:rsidRPr="004660B9">
        <w:rPr>
          <w:b/>
        </w:rPr>
        <w:t>Unit 7: Grading Setup</w:t>
      </w:r>
    </w:p>
    <w:p w14:paraId="5CAA3FE5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Overview</w:t>
      </w:r>
    </w:p>
    <w:p w14:paraId="0A621DEC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Credit Types</w:t>
      </w:r>
    </w:p>
    <w:p w14:paraId="71228A9F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Grading Task Setup</w:t>
      </w:r>
    </w:p>
    <w:p w14:paraId="552CF630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Score Groups / Rubrics</w:t>
      </w:r>
    </w:p>
    <w:p w14:paraId="38ED762A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Grading Scale Setup</w:t>
      </w:r>
    </w:p>
    <w:p w14:paraId="08DB0439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School Standards Setup</w:t>
      </w:r>
    </w:p>
    <w:p w14:paraId="553DC5D0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Course Information &gt; Grading Tasks</w:t>
      </w:r>
    </w:p>
    <w:p w14:paraId="3DDAA4DD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Grade Calc Options</w:t>
      </w:r>
    </w:p>
    <w:p w14:paraId="07F38622" w14:textId="77777777" w:rsidR="005C6861" w:rsidRPr="00126CE9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Push to Sections</w:t>
      </w:r>
    </w:p>
    <w:p w14:paraId="246D83A5" w14:textId="77777777" w:rsidR="005C6861" w:rsidRDefault="005C6861" w:rsidP="005C6861">
      <w:pPr>
        <w:rPr>
          <w:b/>
        </w:rPr>
      </w:pPr>
      <w:r w:rsidRPr="004660B9">
        <w:rPr>
          <w:b/>
        </w:rPr>
        <w:t>Unit 8: Posting Grades and Transcripts</w:t>
      </w:r>
    </w:p>
    <w:p w14:paraId="18601AC0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Overview</w:t>
      </w:r>
    </w:p>
    <w:p w14:paraId="39EEE801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Grading Window</w:t>
      </w:r>
    </w:p>
    <w:p w14:paraId="1D47474E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Section Grading by Task or Student</w:t>
      </w:r>
    </w:p>
    <w:p w14:paraId="5287461D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Post Transcript Tool</w:t>
      </w:r>
    </w:p>
    <w:p w14:paraId="2A99AB04" w14:textId="77777777" w:rsidR="005C6861" w:rsidRPr="00126CE9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Report Cards</w:t>
      </w:r>
    </w:p>
    <w:p w14:paraId="6442822E" w14:textId="77777777" w:rsidR="005C6861" w:rsidRDefault="005C6861" w:rsidP="005C6861">
      <w:pPr>
        <w:rPr>
          <w:b/>
        </w:rPr>
      </w:pPr>
      <w:r w:rsidRPr="004660B9">
        <w:rPr>
          <w:b/>
        </w:rPr>
        <w:t>Unit 9: Attendance (End User)</w:t>
      </w:r>
    </w:p>
    <w:p w14:paraId="668914B9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Overview</w:t>
      </w:r>
    </w:p>
    <w:p w14:paraId="33ECDA45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Attendance Codes</w:t>
      </w:r>
    </w:p>
    <w:p w14:paraId="207E5379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Student Attendance</w:t>
      </w:r>
    </w:p>
    <w:p w14:paraId="29550A99" w14:textId="77777777" w:rsidR="005C6861" w:rsidRPr="006F21D2" w:rsidRDefault="005C6861" w:rsidP="005C6861">
      <w:pPr>
        <w:rPr>
          <w:b/>
        </w:rPr>
      </w:pPr>
      <w:r w:rsidRPr="004660B9">
        <w:rPr>
          <w:b/>
        </w:rPr>
        <w:t>Unit 10: Campus Instruction</w:t>
      </w:r>
    </w:p>
    <w:p w14:paraId="3E84478E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Overview</w:t>
      </w:r>
    </w:p>
    <w:p w14:paraId="73B9E05C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Student Attendance</w:t>
      </w:r>
    </w:p>
    <w:p w14:paraId="3CE11817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Roster</w:t>
      </w:r>
    </w:p>
    <w:p w14:paraId="22660F23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Grade Book</w:t>
      </w:r>
    </w:p>
    <w:p w14:paraId="405F70F4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Categories</w:t>
      </w:r>
    </w:p>
    <w:p w14:paraId="287D262C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Add/Score Assignment</w:t>
      </w:r>
    </w:p>
    <w:p w14:paraId="642E1E2E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6F21D2">
        <w:rPr>
          <w:bCs/>
        </w:rPr>
        <w:t>Post Grades</w:t>
      </w:r>
    </w:p>
    <w:p w14:paraId="5848AD64" w14:textId="77777777" w:rsidR="005C686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Send Message</w:t>
      </w:r>
    </w:p>
    <w:p w14:paraId="7730B7A2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>
        <w:rPr>
          <w:bCs/>
        </w:rPr>
        <w:t>Reports</w:t>
      </w:r>
    </w:p>
    <w:p w14:paraId="5AF92CAD" w14:textId="77777777" w:rsidR="00E807AF" w:rsidRDefault="00E807AF" w:rsidP="005C6861">
      <w:pPr>
        <w:rPr>
          <w:b/>
        </w:rPr>
      </w:pPr>
    </w:p>
    <w:p w14:paraId="7105A881" w14:textId="77777777" w:rsidR="00E807AF" w:rsidRDefault="00E807AF" w:rsidP="005C6861">
      <w:pPr>
        <w:rPr>
          <w:b/>
        </w:rPr>
      </w:pPr>
    </w:p>
    <w:p w14:paraId="7F23F938" w14:textId="77777777" w:rsidR="00E807AF" w:rsidRDefault="00E807AF" w:rsidP="005C6861">
      <w:pPr>
        <w:rPr>
          <w:b/>
        </w:rPr>
      </w:pPr>
    </w:p>
    <w:p w14:paraId="1C8AF2B6" w14:textId="77777777" w:rsidR="0048332C" w:rsidRDefault="0048332C" w:rsidP="005C6861">
      <w:pPr>
        <w:rPr>
          <w:b/>
        </w:rPr>
      </w:pPr>
    </w:p>
    <w:p w14:paraId="2301A7AE" w14:textId="37778487" w:rsidR="005C6861" w:rsidRDefault="005C6861" w:rsidP="005C6861">
      <w:pPr>
        <w:rPr>
          <w:b/>
        </w:rPr>
      </w:pPr>
      <w:r w:rsidRPr="004660B9">
        <w:rPr>
          <w:b/>
        </w:rPr>
        <w:lastRenderedPageBreak/>
        <w:t>Unit 11: Behavior Management</w:t>
      </w:r>
    </w:p>
    <w:p w14:paraId="118A925C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Overview</w:t>
      </w:r>
    </w:p>
    <w:p w14:paraId="0C1D863A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Add Behavior Incident</w:t>
      </w:r>
    </w:p>
    <w:p w14:paraId="63B31863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Events, Participants and Resolutions</w:t>
      </w:r>
    </w:p>
    <w:p w14:paraId="68BB8C71" w14:textId="77777777" w:rsidR="005C6861" w:rsidRPr="006F21D2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/>
        </w:rPr>
      </w:pPr>
      <w:r>
        <w:rPr>
          <w:bCs/>
        </w:rPr>
        <w:t>Mark as Complete</w:t>
      </w:r>
    </w:p>
    <w:p w14:paraId="7E07BC44" w14:textId="77777777" w:rsidR="005C6861" w:rsidRDefault="005C6861" w:rsidP="005C6861">
      <w:pPr>
        <w:rPr>
          <w:b/>
        </w:rPr>
      </w:pPr>
      <w:r>
        <w:rPr>
          <w:b/>
        </w:rPr>
        <w:t>Unit 12: Messenger End User</w:t>
      </w:r>
    </w:p>
    <w:p w14:paraId="09CE6827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Overview</w:t>
      </w:r>
    </w:p>
    <w:p w14:paraId="4E7E65ED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Relationships &amp; Demographics</w:t>
      </w:r>
    </w:p>
    <w:p w14:paraId="6219130E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Messenger 2.0</w:t>
      </w:r>
    </w:p>
    <w:p w14:paraId="76FCF7BE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Other Messenger Tools</w:t>
      </w:r>
    </w:p>
    <w:p w14:paraId="61B9374C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Sent Message Log</w:t>
      </w:r>
    </w:p>
    <w:p w14:paraId="198B4171" w14:textId="77777777" w:rsidR="005C6861" w:rsidRPr="00FC64F8" w:rsidRDefault="005C6861" w:rsidP="005C6861">
      <w:pPr>
        <w:pStyle w:val="ListParagraph"/>
        <w:numPr>
          <w:ilvl w:val="0"/>
          <w:numId w:val="35"/>
        </w:numPr>
        <w:spacing w:before="0" w:after="160" w:line="278" w:lineRule="auto"/>
        <w:rPr>
          <w:bCs/>
        </w:rPr>
      </w:pPr>
      <w:r w:rsidRPr="00FC64F8">
        <w:rPr>
          <w:bCs/>
        </w:rPr>
        <w:t>Recipient Log</w:t>
      </w:r>
    </w:p>
    <w:p w14:paraId="0E5A55EF" w14:textId="77777777" w:rsidR="005C6861" w:rsidRPr="004660B9" w:rsidRDefault="005C6861" w:rsidP="005C6861">
      <w:pPr>
        <w:rPr>
          <w:b/>
        </w:rPr>
      </w:pPr>
      <w:r w:rsidRPr="004660B9">
        <w:rPr>
          <w:b/>
        </w:rPr>
        <w:t>Unit 1</w:t>
      </w:r>
      <w:r>
        <w:rPr>
          <w:b/>
        </w:rPr>
        <w:t>3</w:t>
      </w:r>
      <w:r w:rsidRPr="004660B9">
        <w:rPr>
          <w:b/>
        </w:rPr>
        <w:t>: Ad Hoc Basics</w:t>
      </w:r>
    </w:p>
    <w:p w14:paraId="3A9F690C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Overview</w:t>
      </w:r>
    </w:p>
    <w:p w14:paraId="108DC62E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Data Type</w:t>
      </w:r>
    </w:p>
    <w:p w14:paraId="29F89DDE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Filter Type</w:t>
      </w:r>
    </w:p>
    <w:p w14:paraId="41CD083E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Query Wizard</w:t>
      </w:r>
    </w:p>
    <w:p w14:paraId="71C20E02" w14:textId="77777777" w:rsidR="005C6861" w:rsidRPr="00FA03D5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Selection Editor</w:t>
      </w:r>
    </w:p>
    <w:p w14:paraId="3CA05A9D" w14:textId="77777777" w:rsidR="005C6861" w:rsidRPr="004527B1" w:rsidRDefault="005C6861" w:rsidP="005C6861">
      <w:pPr>
        <w:pStyle w:val="ListParagraph"/>
        <w:numPr>
          <w:ilvl w:val="0"/>
          <w:numId w:val="33"/>
        </w:numPr>
        <w:spacing w:before="0" w:after="160" w:line="278" w:lineRule="auto"/>
        <w:rPr>
          <w:bCs/>
        </w:rPr>
      </w:pPr>
      <w:r w:rsidRPr="00FA03D5">
        <w:rPr>
          <w:bCs/>
        </w:rPr>
        <w:t>Sharing</w:t>
      </w:r>
      <w:r>
        <w:rPr>
          <w:bCs/>
        </w:rPr>
        <w:t xml:space="preserve"> Ad Hocs</w:t>
      </w:r>
      <w:r w:rsidRPr="00FA03D5">
        <w:rPr>
          <w:bCs/>
        </w:rPr>
        <w:t xml:space="preserve"> to User Groups</w:t>
      </w:r>
    </w:p>
    <w:p w14:paraId="6EC1047C" w14:textId="77777777" w:rsidR="005C6861" w:rsidRDefault="005C6861" w:rsidP="005C6861">
      <w:pPr>
        <w:rPr>
          <w:b/>
        </w:rPr>
      </w:pPr>
      <w:bookmarkStart w:id="4" w:name="_Training_Site_Activities"/>
      <w:bookmarkEnd w:id="4"/>
      <w:r>
        <w:rPr>
          <w:b/>
        </w:rPr>
        <w:br w:type="page"/>
      </w:r>
    </w:p>
    <w:p w14:paraId="7DD605E0" w14:textId="77777777" w:rsidR="005C6861" w:rsidRDefault="005C6861" w:rsidP="005C6861">
      <w:pPr>
        <w:pStyle w:val="Heading1"/>
      </w:pPr>
      <w:bookmarkStart w:id="5" w:name="_Mastering_Campus_Training"/>
      <w:bookmarkEnd w:id="5"/>
      <w:r>
        <w:lastRenderedPageBreak/>
        <w:t>Mastering Campus Training Site Activities</w:t>
      </w:r>
    </w:p>
    <w:p w14:paraId="16AC53E5" w14:textId="77777777" w:rsidR="005C6861" w:rsidRPr="00A11237" w:rsidRDefault="005C6861" w:rsidP="005C6861">
      <w:pPr>
        <w:pStyle w:val="Heading3"/>
        <w:rPr>
          <w:u w:val="double"/>
        </w:rPr>
      </w:pPr>
      <w:bookmarkStart w:id="6" w:name="_Unit_2:_District"/>
      <w:bookmarkEnd w:id="6"/>
      <w:r w:rsidRPr="00A11237">
        <w:rPr>
          <w:u w:val="double"/>
        </w:rPr>
        <w:t>Unit 2: District and School Information &amp; Calendars</w:t>
      </w:r>
    </w:p>
    <w:p w14:paraId="6C1B32DC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13392678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your own school. Name it your First Name Last Name High School</w:t>
      </w:r>
    </w:p>
    <w:p w14:paraId="6A7B0460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-4508584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7 Rooms.</w:t>
      </w:r>
    </w:p>
    <w:p w14:paraId="0C63CACB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-150912679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blank calendar for your High School with a start date of 07/01/2023 and end date of 06/30/2024.</w:t>
      </w:r>
    </w:p>
    <w:p w14:paraId="6B678125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17985636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grade levels 9-12 with appropriate grade level sequencing.</w:t>
      </w:r>
    </w:p>
    <w:p w14:paraId="7CD25981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-47468926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quarter term schedule with the following dates: </w:t>
      </w:r>
    </w:p>
    <w:p w14:paraId="2CC0ADD0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>Q1: 07/01/2023 – 09/29/2023</w:t>
      </w:r>
    </w:p>
    <w:p w14:paraId="76D8D974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>Q2: 10/2/2023 – 12/22/2023</w:t>
      </w:r>
    </w:p>
    <w:p w14:paraId="781B2F9F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>Q3: 01/02/2024 – 03/22/2024</w:t>
      </w:r>
    </w:p>
    <w:p w14:paraId="45FEE9F6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 xml:space="preserve">Q4: 03/25/2024 – 06/30/2024 </w:t>
      </w:r>
    </w:p>
    <w:p w14:paraId="5F625E4D" w14:textId="77777777" w:rsidR="005C6861" w:rsidRPr="00C94124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122564276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C94124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 w:rsidRPr="00C94124">
        <w:t xml:space="preserve"> Create a period schedule that includes 7 instructional periods. </w:t>
      </w:r>
    </w:p>
    <w:p w14:paraId="5BC8AB4E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 w:rsidRPr="00C94124">
        <w:t xml:space="preserve">Your school day starts at 7:10 am, and ends at 2:30 pm </w:t>
      </w:r>
    </w:p>
    <w:p w14:paraId="3C60A86D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proofErr w:type="gramStart"/>
      <w:r w:rsidRPr="00C94124">
        <w:t>Periods</w:t>
      </w:r>
      <w:proofErr w:type="gramEnd"/>
      <w:r w:rsidRPr="00C94124">
        <w:t xml:space="preserve"> are 50 minutes.</w:t>
      </w:r>
    </w:p>
    <w:p w14:paraId="632A3650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 w:rsidRPr="00C94124">
        <w:t>Students get 10 minutes passing time between periods.</w:t>
      </w:r>
    </w:p>
    <w:p w14:paraId="6572774C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 w:rsidRPr="00C94124">
        <w:t xml:space="preserve">Students get 30 minutes for lunch during Period 5. </w:t>
      </w:r>
    </w:p>
    <w:p w14:paraId="73578F73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 w:rsidRPr="00C94124">
        <w:t>Add a non-instructional Intervention hour before the school day starts.</w:t>
      </w:r>
    </w:p>
    <w:p w14:paraId="01271DC0" w14:textId="77777777" w:rsidR="005C6861" w:rsidRPr="00C94124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 w:rsidRPr="00C94124">
        <w:t xml:space="preserve">Add a non-instructional Activity hour after the school day ends.  </w:t>
      </w:r>
    </w:p>
    <w:p w14:paraId="54AD02AD" w14:textId="77777777" w:rsidR="005C6861" w:rsidRDefault="00D135B1" w:rsidP="005C6861">
      <w:pPr>
        <w:pStyle w:val="ListParagraph"/>
        <w:numPr>
          <w:ilvl w:val="0"/>
          <w:numId w:val="22"/>
        </w:numPr>
        <w:spacing w:before="0" w:after="160" w:line="278" w:lineRule="auto"/>
      </w:pPr>
      <w:sdt>
        <w:sdtPr>
          <w:rPr>
            <w:b/>
            <w:bCs/>
          </w:rPr>
          <w:id w:val="-58298637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Perform a Day Reset in the Days Setup tool.</w:t>
      </w:r>
    </w:p>
    <w:p w14:paraId="0C4C7BF9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proofErr w:type="gramStart"/>
      <w:r>
        <w:t>School</w:t>
      </w:r>
      <w:proofErr w:type="gramEnd"/>
      <w:r>
        <w:t xml:space="preserve"> year starts on 07/01/2023 and ends on 06/30/2024.</w:t>
      </w:r>
    </w:p>
    <w:p w14:paraId="6D3CA538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 xml:space="preserve">Winter Break happens from 12/20/2023 – </w:t>
      </w:r>
      <w:proofErr w:type="gramStart"/>
      <w:r>
        <w:t>01/03/2024</w:t>
      </w:r>
      <w:proofErr w:type="gramEnd"/>
    </w:p>
    <w:p w14:paraId="4A9B442A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 xml:space="preserve">Spring Break happens 03/25/2024 – </w:t>
      </w:r>
      <w:proofErr w:type="gramStart"/>
      <w:r>
        <w:t>03/29/2024</w:t>
      </w:r>
      <w:proofErr w:type="gramEnd"/>
    </w:p>
    <w:p w14:paraId="4192CB9C" w14:textId="77777777" w:rsidR="005C6861" w:rsidRDefault="005C6861" w:rsidP="005C6861">
      <w:pPr>
        <w:pStyle w:val="ListParagraph"/>
        <w:numPr>
          <w:ilvl w:val="1"/>
          <w:numId w:val="22"/>
        </w:numPr>
        <w:spacing w:before="0" w:after="160" w:line="278" w:lineRule="auto"/>
      </w:pPr>
      <w:r>
        <w:t>No school on MLK Day (01/15/2024)</w:t>
      </w:r>
      <w:bookmarkStart w:id="7" w:name="_Unit_3:_Census"/>
      <w:bookmarkEnd w:id="7"/>
    </w:p>
    <w:p w14:paraId="3799FD09" w14:textId="77777777" w:rsidR="005C6861" w:rsidRDefault="005C6861" w:rsidP="005C6861">
      <w:pPr>
        <w:pStyle w:val="ListParagraph"/>
        <w:ind w:left="1440"/>
      </w:pPr>
    </w:p>
    <w:p w14:paraId="298D022F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>Unit 3: Census</w:t>
      </w:r>
    </w:p>
    <w:p w14:paraId="21999C98" w14:textId="77777777" w:rsidR="005C6861" w:rsidRPr="0038120A" w:rsidRDefault="00D135B1" w:rsidP="005C6861">
      <w:pPr>
        <w:pStyle w:val="ListParagraph"/>
        <w:numPr>
          <w:ilvl w:val="0"/>
          <w:numId w:val="23"/>
        </w:numPr>
        <w:spacing w:before="0" w:after="160" w:line="278" w:lineRule="auto"/>
      </w:pPr>
      <w:sdt>
        <w:sdtPr>
          <w:rPr>
            <w:b/>
            <w:bCs/>
          </w:rPr>
          <w:id w:val="-219346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 w:rsidRPr="0038120A">
        <w:t xml:space="preserve">Create a family with the following scenario: </w:t>
      </w:r>
    </w:p>
    <w:p w14:paraId="1D192CB1" w14:textId="77777777" w:rsidR="005C6861" w:rsidRPr="0038120A" w:rsidRDefault="005C6861" w:rsidP="005C6861">
      <w:pPr>
        <w:pStyle w:val="ListParagraph"/>
        <w:numPr>
          <w:ilvl w:val="1"/>
          <w:numId w:val="23"/>
        </w:numPr>
        <w:tabs>
          <w:tab w:val="left" w:pos="1080"/>
          <w:tab w:val="left" w:pos="1530"/>
        </w:tabs>
        <w:spacing w:before="0" w:after="0" w:line="240" w:lineRule="auto"/>
        <w:rPr>
          <w:rFonts w:eastAsia="Arial" w:cs="Arial"/>
          <w:color w:val="000000" w:themeColor="text1"/>
        </w:rPr>
      </w:pPr>
      <w:r w:rsidRPr="0038120A">
        <w:rPr>
          <w:rFonts w:eastAsia="Arial" w:cs="Arial"/>
          <w:color w:val="000000" w:themeColor="text1"/>
        </w:rPr>
        <w:t>Create a 9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grade student and a 10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grade student.</w:t>
      </w:r>
    </w:p>
    <w:p w14:paraId="69D441FD" w14:textId="77777777" w:rsidR="005C6861" w:rsidRPr="0038120A" w:rsidRDefault="005C6861" w:rsidP="005C6861">
      <w:pPr>
        <w:pStyle w:val="ListParagraph"/>
        <w:numPr>
          <w:ilvl w:val="1"/>
          <w:numId w:val="23"/>
        </w:numPr>
        <w:tabs>
          <w:tab w:val="left" w:pos="1080"/>
          <w:tab w:val="left" w:pos="1530"/>
        </w:tabs>
        <w:spacing w:before="0" w:after="0" w:line="240" w:lineRule="auto"/>
        <w:rPr>
          <w:rFonts w:eastAsia="Arial" w:cs="Arial"/>
          <w:color w:val="000000" w:themeColor="text1"/>
        </w:rPr>
      </w:pPr>
      <w:r w:rsidRPr="0038120A">
        <w:rPr>
          <w:rFonts w:eastAsia="Arial" w:cs="Arial"/>
          <w:color w:val="000000" w:themeColor="text1"/>
        </w:rPr>
        <w:t xml:space="preserve">Enroll them in your high school. </w:t>
      </w:r>
    </w:p>
    <w:p w14:paraId="0EF46FE3" w14:textId="77777777" w:rsidR="005C6861" w:rsidRPr="0038120A" w:rsidRDefault="005C6861" w:rsidP="005C6861">
      <w:pPr>
        <w:pStyle w:val="ListParagraph"/>
        <w:numPr>
          <w:ilvl w:val="1"/>
          <w:numId w:val="23"/>
        </w:numPr>
        <w:tabs>
          <w:tab w:val="left" w:pos="1080"/>
          <w:tab w:val="left" w:pos="1530"/>
        </w:tabs>
        <w:spacing w:before="0" w:after="0" w:line="240" w:lineRule="auto"/>
        <w:rPr>
          <w:rFonts w:eastAsia="Arial" w:cs="Arial"/>
          <w:color w:val="000000" w:themeColor="text1"/>
        </w:rPr>
      </w:pPr>
      <w:r w:rsidRPr="0038120A">
        <w:rPr>
          <w:rFonts w:eastAsia="Arial" w:cs="Arial"/>
          <w:color w:val="000000" w:themeColor="text1"/>
        </w:rPr>
        <w:t xml:space="preserve">Create 2 parents. </w:t>
      </w:r>
    </w:p>
    <w:p w14:paraId="52751D4C" w14:textId="77777777" w:rsidR="005C6861" w:rsidRPr="00C40CAF" w:rsidRDefault="005C6861" w:rsidP="005C6861">
      <w:pPr>
        <w:pStyle w:val="ListParagraph"/>
        <w:numPr>
          <w:ilvl w:val="1"/>
          <w:numId w:val="23"/>
        </w:numPr>
        <w:spacing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students live with two parents in one household.</w:t>
      </w:r>
      <w:r>
        <w:rPr>
          <w:rFonts w:eastAsia="Arial" w:cs="Arial"/>
          <w:color w:val="000000" w:themeColor="text1"/>
        </w:rPr>
        <w:t xml:space="preserve"> </w:t>
      </w:r>
      <w:proofErr w:type="gramStart"/>
      <w:r>
        <w:rPr>
          <w:rFonts w:eastAsia="Arial" w:cs="Arial"/>
          <w:color w:val="000000" w:themeColor="text1"/>
        </w:rPr>
        <w:t>Mark</w:t>
      </w:r>
      <w:proofErr w:type="gramEnd"/>
      <w:r>
        <w:rPr>
          <w:rFonts w:eastAsia="Arial" w:cs="Arial"/>
          <w:color w:val="000000" w:themeColor="text1"/>
        </w:rPr>
        <w:t xml:space="preserve"> this household start date as of </w:t>
      </w:r>
      <w:proofErr w:type="gramStart"/>
      <w:r>
        <w:rPr>
          <w:rFonts w:eastAsia="Arial" w:cs="Arial"/>
          <w:color w:val="000000" w:themeColor="text1"/>
        </w:rPr>
        <w:t>01/01/2024</w:t>
      </w:r>
      <w:proofErr w:type="gramEnd"/>
    </w:p>
    <w:p w14:paraId="71F1D189" w14:textId="77777777" w:rsidR="005C6861" w:rsidRPr="0038120A" w:rsidRDefault="005C6861" w:rsidP="005C6861">
      <w:pPr>
        <w:pStyle w:val="ListParagraph"/>
        <w:numPr>
          <w:ilvl w:val="1"/>
          <w:numId w:val="23"/>
        </w:numPr>
        <w:spacing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 xml:space="preserve"> Person relationships should be defined between the students as well as to each of their parents (see permissions below for parent to child relationships)</w:t>
      </w:r>
      <w:r>
        <w:rPr>
          <w:rFonts w:eastAsia="Arial" w:cs="Arial"/>
          <w:color w:val="000000" w:themeColor="text1"/>
        </w:rPr>
        <w:t xml:space="preserve"> – Same date as </w:t>
      </w:r>
      <w:proofErr w:type="gramStart"/>
      <w:r>
        <w:rPr>
          <w:rFonts w:eastAsia="Arial" w:cs="Arial"/>
          <w:color w:val="000000" w:themeColor="text1"/>
        </w:rPr>
        <w:t>above</w:t>
      </w:r>
      <w:proofErr w:type="gramEnd"/>
    </w:p>
    <w:p w14:paraId="6500684F" w14:textId="77777777" w:rsidR="005C6861" w:rsidRPr="0038120A" w:rsidRDefault="005C6861" w:rsidP="005C6861">
      <w:pPr>
        <w:pStyle w:val="ListParagraph"/>
        <w:numPr>
          <w:ilvl w:val="1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household has a physical address, but they wish for their mail to go to a PO Box. Create the physical address and mailing address and attach them to the household.</w:t>
      </w:r>
    </w:p>
    <w:p w14:paraId="5BAE7C22" w14:textId="77777777" w:rsidR="005C6861" w:rsidRPr="0038120A" w:rsidRDefault="005C6861" w:rsidP="005C6861">
      <w:pPr>
        <w:pStyle w:val="ListParagraph"/>
        <w:numPr>
          <w:ilvl w:val="1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 xml:space="preserve">Each parent should have a work phone number and email </w:t>
      </w:r>
      <w:proofErr w:type="gramStart"/>
      <w:r w:rsidRPr="0038120A">
        <w:rPr>
          <w:rFonts w:eastAsia="Arial" w:cs="Arial"/>
          <w:color w:val="000000" w:themeColor="text1"/>
        </w:rPr>
        <w:t>address</w:t>
      </w:r>
      <w:proofErr w:type="gramEnd"/>
    </w:p>
    <w:p w14:paraId="4FDD1199" w14:textId="77777777" w:rsidR="005C6861" w:rsidRPr="0038120A" w:rsidRDefault="005C6861" w:rsidP="005C6861">
      <w:pPr>
        <w:pStyle w:val="ListParagraph"/>
        <w:numPr>
          <w:ilvl w:val="1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 xml:space="preserve">Each parent should receive all types of email messages, </w:t>
      </w:r>
      <w:r w:rsidRPr="0038120A">
        <w:rPr>
          <w:rFonts w:eastAsia="Arial" w:cs="Arial"/>
          <w:color w:val="000000" w:themeColor="text1"/>
          <w:u w:val="single"/>
        </w:rPr>
        <w:t>EXCEPT</w:t>
      </w:r>
      <w:r w:rsidRPr="0038120A">
        <w:rPr>
          <w:rFonts w:eastAsia="Arial" w:cs="Arial"/>
          <w:color w:val="000000" w:themeColor="text1"/>
        </w:rPr>
        <w:t xml:space="preserve"> Behavior</w:t>
      </w:r>
    </w:p>
    <w:p w14:paraId="6EF8EDFA" w14:textId="77777777" w:rsidR="005C6861" w:rsidRPr="0038120A" w:rsidRDefault="005C6861" w:rsidP="005C6861">
      <w:pPr>
        <w:pStyle w:val="ListParagraph"/>
        <w:numPr>
          <w:ilvl w:val="1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Set up the relationship permissions according to the following circumstances:</w:t>
      </w:r>
    </w:p>
    <w:p w14:paraId="5ECE7007" w14:textId="77777777" w:rsidR="005C6861" w:rsidRPr="0038120A" w:rsidRDefault="005C6861" w:rsidP="005C6861">
      <w:pPr>
        <w:pStyle w:val="ListParagraph"/>
        <w:numPr>
          <w:ilvl w:val="2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mother is a parent to the 9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grader and stepparent (no guardianship) to the 10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</w:t>
      </w:r>
      <w:proofErr w:type="gramStart"/>
      <w:r w:rsidRPr="0038120A">
        <w:rPr>
          <w:rFonts w:eastAsia="Arial" w:cs="Arial"/>
          <w:color w:val="000000" w:themeColor="text1"/>
        </w:rPr>
        <w:t>grader</w:t>
      </w:r>
      <w:proofErr w:type="gramEnd"/>
    </w:p>
    <w:p w14:paraId="30AC9F13" w14:textId="77777777" w:rsidR="005C6861" w:rsidRPr="0038120A" w:rsidRDefault="005C6861" w:rsidP="005C6861">
      <w:pPr>
        <w:pStyle w:val="ListParagraph"/>
        <w:numPr>
          <w:ilvl w:val="2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father is a parent to the 9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grader and parent to the 10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</w:t>
      </w:r>
      <w:proofErr w:type="gramStart"/>
      <w:r w:rsidRPr="0038120A">
        <w:rPr>
          <w:rFonts w:eastAsia="Arial" w:cs="Arial"/>
          <w:color w:val="000000" w:themeColor="text1"/>
        </w:rPr>
        <w:t>grader</w:t>
      </w:r>
      <w:proofErr w:type="gramEnd"/>
    </w:p>
    <w:p w14:paraId="695F7045" w14:textId="77777777" w:rsidR="005C6861" w:rsidRPr="0038120A" w:rsidRDefault="005C6861" w:rsidP="005C6861">
      <w:pPr>
        <w:pStyle w:val="ListParagraph"/>
        <w:numPr>
          <w:ilvl w:val="2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lastRenderedPageBreak/>
        <w:t>The mother has full rights to the 9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</w:t>
      </w:r>
      <w:proofErr w:type="gramStart"/>
      <w:r w:rsidRPr="0038120A">
        <w:rPr>
          <w:rFonts w:eastAsia="Arial" w:cs="Arial"/>
          <w:color w:val="000000" w:themeColor="text1"/>
        </w:rPr>
        <w:t>grader</w:t>
      </w:r>
      <w:proofErr w:type="gramEnd"/>
    </w:p>
    <w:p w14:paraId="0D62F524" w14:textId="77777777" w:rsidR="005C6861" w:rsidRPr="0038120A" w:rsidRDefault="005C6861" w:rsidP="005C6861">
      <w:pPr>
        <w:pStyle w:val="ListParagraph"/>
        <w:numPr>
          <w:ilvl w:val="2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mother has nothing but portal access to the 10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</w:t>
      </w:r>
      <w:proofErr w:type="gramStart"/>
      <w:r w:rsidRPr="0038120A">
        <w:rPr>
          <w:rFonts w:eastAsia="Arial" w:cs="Arial"/>
          <w:color w:val="000000" w:themeColor="text1"/>
        </w:rPr>
        <w:t>grader</w:t>
      </w:r>
      <w:proofErr w:type="gramEnd"/>
    </w:p>
    <w:p w14:paraId="28631309" w14:textId="77777777" w:rsidR="005C6861" w:rsidRPr="0038120A" w:rsidRDefault="005C6861" w:rsidP="005C6861">
      <w:pPr>
        <w:pStyle w:val="ListParagraph"/>
        <w:numPr>
          <w:ilvl w:val="2"/>
          <w:numId w:val="23"/>
        </w:numPr>
        <w:spacing w:before="0" w:after="0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>The father has full rights to the 9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and 10</w:t>
      </w:r>
      <w:r w:rsidRPr="0038120A">
        <w:rPr>
          <w:rFonts w:eastAsia="Arial" w:cs="Arial"/>
          <w:color w:val="000000" w:themeColor="text1"/>
          <w:vertAlign w:val="superscript"/>
        </w:rPr>
        <w:t>th</w:t>
      </w:r>
      <w:r w:rsidRPr="0038120A">
        <w:rPr>
          <w:rFonts w:eastAsia="Arial" w:cs="Arial"/>
          <w:color w:val="000000" w:themeColor="text1"/>
        </w:rPr>
        <w:t xml:space="preserve"> </w:t>
      </w:r>
      <w:proofErr w:type="gramStart"/>
      <w:r w:rsidRPr="0038120A">
        <w:rPr>
          <w:rFonts w:eastAsia="Arial" w:cs="Arial"/>
          <w:color w:val="000000" w:themeColor="text1"/>
        </w:rPr>
        <w:t>grader</w:t>
      </w:r>
      <w:proofErr w:type="gramEnd"/>
    </w:p>
    <w:p w14:paraId="7BDE1981" w14:textId="77777777" w:rsidR="005C6861" w:rsidRPr="0038120A" w:rsidRDefault="00D135B1" w:rsidP="005C6861">
      <w:pPr>
        <w:pStyle w:val="ListParagraph"/>
        <w:numPr>
          <w:ilvl w:val="0"/>
          <w:numId w:val="23"/>
        </w:numPr>
        <w:tabs>
          <w:tab w:val="left" w:pos="1080"/>
          <w:tab w:val="left" w:pos="1530"/>
        </w:tabs>
        <w:spacing w:before="0" w:after="0" w:line="240" w:lineRule="auto"/>
      </w:pPr>
      <w:sdt>
        <w:sdtPr>
          <w:rPr>
            <w:rFonts w:eastAsia="Arial" w:cs="Arial"/>
            <w:b/>
            <w:bCs/>
            <w:color w:val="000000"/>
          </w:rPr>
          <w:id w:val="12206313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cs="Arial" w:hint="eastAsia"/>
              <w:b/>
              <w:bCs/>
              <w:color w:val="000000"/>
            </w:rPr>
            <w:t>☐</w:t>
          </w:r>
        </w:sdtContent>
      </w:sdt>
      <w:r w:rsidR="005C6861">
        <w:rPr>
          <w:rFonts w:eastAsia="Arial" w:cs="Arial"/>
          <w:b/>
          <w:bCs/>
          <w:color w:val="000000"/>
        </w:rPr>
        <w:t xml:space="preserve"> </w:t>
      </w:r>
      <w:r w:rsidR="005C6861" w:rsidRPr="0038120A">
        <w:rPr>
          <w:rFonts w:eastAsia="Arial" w:cs="Arial"/>
          <w:color w:val="000000"/>
        </w:rPr>
        <w:t xml:space="preserve">Create a person with an employment record </w:t>
      </w:r>
      <w:proofErr w:type="gramStart"/>
      <w:r w:rsidR="005C6861" w:rsidRPr="0038120A">
        <w:rPr>
          <w:rFonts w:eastAsia="Arial" w:cs="Arial"/>
          <w:color w:val="000000"/>
        </w:rPr>
        <w:t>at</w:t>
      </w:r>
      <w:proofErr w:type="gramEnd"/>
      <w:r w:rsidR="005C6861" w:rsidRPr="0038120A">
        <w:rPr>
          <w:rFonts w:eastAsia="Arial" w:cs="Arial"/>
          <w:color w:val="000000"/>
        </w:rPr>
        <w:t xml:space="preserve"> the district: </w:t>
      </w:r>
    </w:p>
    <w:p w14:paraId="128576E2" w14:textId="77777777" w:rsidR="005C6861" w:rsidRPr="00C40CAF" w:rsidRDefault="005C6861" w:rsidP="005C6861">
      <w:pPr>
        <w:pStyle w:val="ListParagraph"/>
        <w:numPr>
          <w:ilvl w:val="1"/>
          <w:numId w:val="23"/>
        </w:numPr>
        <w:spacing w:before="0" w:after="0" w:line="278" w:lineRule="auto"/>
        <w:rPr>
          <w:rFonts w:eastAsia="Arial" w:cs="Arial"/>
          <w:color w:val="000000"/>
        </w:rPr>
      </w:pPr>
      <w:r w:rsidRPr="0038120A">
        <w:rPr>
          <w:rFonts w:eastAsia="Arial" w:cs="Arial"/>
          <w:color w:val="000000" w:themeColor="text1"/>
        </w:rPr>
        <w:t xml:space="preserve">Give your staff person a </w:t>
      </w:r>
      <w:r w:rsidRPr="142A3939">
        <w:rPr>
          <w:rFonts w:eastAsia="Arial" w:cs="Arial"/>
          <w:color w:val="000000" w:themeColor="text1"/>
        </w:rPr>
        <w:t xml:space="preserve">district employment record and a </w:t>
      </w:r>
      <w:r w:rsidRPr="0038120A">
        <w:rPr>
          <w:rFonts w:eastAsia="Arial" w:cs="Arial"/>
          <w:color w:val="000000" w:themeColor="text1"/>
        </w:rPr>
        <w:t>district assignment at your high school with the following roles: Teacher, Special Ed, Advisor, Behavior, Supervisor, Health</w:t>
      </w:r>
      <w:r w:rsidRPr="142A3939">
        <w:rPr>
          <w:rFonts w:eastAsia="Arial" w:cs="Arial"/>
          <w:color w:val="000000" w:themeColor="text1"/>
        </w:rPr>
        <w:t>.</w:t>
      </w:r>
      <w:bookmarkStart w:id="8" w:name="_Unit_4:_User"/>
      <w:bookmarkEnd w:id="8"/>
    </w:p>
    <w:p w14:paraId="252E69E2" w14:textId="77777777" w:rsidR="005C6861" w:rsidRPr="00C40CAF" w:rsidRDefault="00D135B1" w:rsidP="005C6861">
      <w:pPr>
        <w:pStyle w:val="ListParagraph"/>
        <w:numPr>
          <w:ilvl w:val="0"/>
          <w:numId w:val="23"/>
        </w:numPr>
        <w:spacing w:before="0" w:after="0" w:line="278" w:lineRule="auto"/>
        <w:rPr>
          <w:rFonts w:eastAsia="Arial" w:cs="Arial"/>
          <w:color w:val="000000"/>
        </w:rPr>
      </w:pPr>
      <w:sdt>
        <w:sdtPr>
          <w:rPr>
            <w:rFonts w:eastAsia="Arial" w:cs="Arial"/>
            <w:b/>
            <w:bCs/>
            <w:color w:val="000000"/>
          </w:rPr>
          <w:id w:val="5447992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cs="Arial" w:hint="eastAsia"/>
              <w:b/>
              <w:bCs/>
              <w:color w:val="000000"/>
            </w:rPr>
            <w:t>☐</w:t>
          </w:r>
        </w:sdtContent>
      </w:sdt>
      <w:r w:rsidR="005C6861">
        <w:rPr>
          <w:rFonts w:eastAsia="Arial" w:cs="Arial"/>
          <w:b/>
          <w:bCs/>
          <w:color w:val="000000"/>
        </w:rPr>
        <w:t xml:space="preserve"> </w:t>
      </w:r>
      <w:r w:rsidR="005C6861" w:rsidRPr="00C40CAF">
        <w:rPr>
          <w:rFonts w:eastAsia="Arial" w:cs="Arial"/>
          <w:color w:val="000000"/>
        </w:rPr>
        <w:t xml:space="preserve">Edit Household Membership </w:t>
      </w:r>
      <w:r w:rsidR="005C6861">
        <w:rPr>
          <w:rFonts w:eastAsia="Arial" w:cs="Arial"/>
          <w:color w:val="000000"/>
        </w:rPr>
        <w:t xml:space="preserve">using the family created above in step 1 of Census, </w:t>
      </w:r>
      <w:r w:rsidR="005C6861" w:rsidRPr="00C40CAF">
        <w:rPr>
          <w:rFonts w:eastAsia="Arial" w:cs="Arial"/>
          <w:color w:val="000000"/>
        </w:rPr>
        <w:t>with the following example</w:t>
      </w:r>
      <w:r w:rsidR="005C6861">
        <w:rPr>
          <w:rFonts w:eastAsia="Arial" w:cs="Arial"/>
          <w:color w:val="000000"/>
        </w:rPr>
        <w:t>:</w:t>
      </w:r>
    </w:p>
    <w:p w14:paraId="00A0DC45" w14:textId="77777777" w:rsidR="005C6861" w:rsidRPr="00C40CAF" w:rsidRDefault="005C6861" w:rsidP="005C6861">
      <w:pPr>
        <w:pStyle w:val="ListParagraph"/>
        <w:numPr>
          <w:ilvl w:val="1"/>
          <w:numId w:val="23"/>
        </w:numPr>
        <w:spacing w:before="0" w:after="0" w:line="278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The</w:t>
      </w:r>
      <w:r w:rsidRPr="00C40CAF">
        <w:rPr>
          <w:rFonts w:eastAsia="Arial" w:cs="Arial"/>
          <w:color w:val="000000"/>
        </w:rPr>
        <w:t xml:space="preserve"> mother is moving out</w:t>
      </w:r>
      <w:r>
        <w:rPr>
          <w:rFonts w:eastAsia="Arial" w:cs="Arial"/>
          <w:color w:val="000000"/>
        </w:rPr>
        <w:t xml:space="preserve"> of the household as of </w:t>
      </w:r>
      <w:proofErr w:type="gramStart"/>
      <w:r>
        <w:rPr>
          <w:rFonts w:eastAsia="Arial" w:cs="Arial"/>
          <w:color w:val="000000"/>
        </w:rPr>
        <w:t>02/14/2024</w:t>
      </w:r>
      <w:proofErr w:type="gramEnd"/>
    </w:p>
    <w:p w14:paraId="362EFC63" w14:textId="77777777" w:rsidR="005C6861" w:rsidRPr="00C40CAF" w:rsidRDefault="005C6861" w:rsidP="005C6861">
      <w:pPr>
        <w:pStyle w:val="ListParagraph"/>
        <w:numPr>
          <w:ilvl w:val="1"/>
          <w:numId w:val="23"/>
        </w:numPr>
        <w:spacing w:before="0" w:after="0" w:line="278" w:lineRule="auto"/>
        <w:rPr>
          <w:rFonts w:eastAsia="Arial" w:cs="Arial"/>
          <w:color w:val="000000"/>
        </w:rPr>
      </w:pPr>
      <w:r w:rsidRPr="00C40CAF">
        <w:rPr>
          <w:rFonts w:eastAsia="Arial" w:cs="Arial"/>
          <w:color w:val="000000"/>
        </w:rPr>
        <w:t>The mother has a new household address.</w:t>
      </w:r>
    </w:p>
    <w:p w14:paraId="43953A15" w14:textId="77777777" w:rsidR="005C6861" w:rsidRDefault="005C6861" w:rsidP="005C6861">
      <w:pPr>
        <w:pStyle w:val="ListParagraph"/>
        <w:numPr>
          <w:ilvl w:val="1"/>
          <w:numId w:val="23"/>
        </w:numPr>
        <w:spacing w:before="0" w:after="0" w:line="278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The 9</w:t>
      </w:r>
      <w:r w:rsidRPr="00C40CAF">
        <w:rPr>
          <w:rFonts w:eastAsia="Arial" w:cs="Arial"/>
          <w:color w:val="000000"/>
          <w:vertAlign w:val="superscript"/>
        </w:rPr>
        <w:t>th</w:t>
      </w:r>
      <w:r>
        <w:rPr>
          <w:rFonts w:eastAsia="Arial" w:cs="Arial"/>
          <w:color w:val="000000"/>
        </w:rPr>
        <w:t xml:space="preserve"> grade student will live with </w:t>
      </w:r>
      <w:proofErr w:type="gramStart"/>
      <w:r>
        <w:rPr>
          <w:rFonts w:eastAsia="Arial" w:cs="Arial"/>
          <w:color w:val="000000"/>
        </w:rPr>
        <w:t>the</w:t>
      </w:r>
      <w:proofErr w:type="gramEnd"/>
      <w:r>
        <w:rPr>
          <w:rFonts w:eastAsia="Arial" w:cs="Arial"/>
          <w:color w:val="000000"/>
        </w:rPr>
        <w:t xml:space="preserve"> mother part time and should be their secondary household. All relationships with the mother and father should </w:t>
      </w:r>
      <w:proofErr w:type="gramStart"/>
      <w:r>
        <w:rPr>
          <w:rFonts w:eastAsia="Arial" w:cs="Arial"/>
          <w:color w:val="000000"/>
        </w:rPr>
        <w:t>remain</w:t>
      </w:r>
      <w:proofErr w:type="gramEnd"/>
    </w:p>
    <w:p w14:paraId="4EE20DF2" w14:textId="77777777" w:rsidR="005C6861" w:rsidRPr="00C40CAF" w:rsidRDefault="005C6861" w:rsidP="005C6861">
      <w:pPr>
        <w:pStyle w:val="ListParagraph"/>
        <w:numPr>
          <w:ilvl w:val="1"/>
          <w:numId w:val="23"/>
        </w:numPr>
        <w:spacing w:before="0" w:after="0" w:line="278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The 10</w:t>
      </w:r>
      <w:r w:rsidRPr="00C40CAF">
        <w:rPr>
          <w:rFonts w:eastAsia="Arial" w:cs="Arial"/>
          <w:color w:val="000000"/>
          <w:vertAlign w:val="superscript"/>
        </w:rPr>
        <w:t>th</w:t>
      </w:r>
      <w:r>
        <w:rPr>
          <w:rFonts w:eastAsia="Arial" w:cs="Arial"/>
          <w:color w:val="000000"/>
        </w:rPr>
        <w:t xml:space="preserve"> grade student will no longer </w:t>
      </w:r>
      <w:proofErr w:type="gramStart"/>
      <w:r>
        <w:rPr>
          <w:rFonts w:eastAsia="Arial" w:cs="Arial"/>
          <w:color w:val="000000"/>
        </w:rPr>
        <w:t>live, or</w:t>
      </w:r>
      <w:proofErr w:type="gramEnd"/>
      <w:r>
        <w:rPr>
          <w:rFonts w:eastAsia="Arial" w:cs="Arial"/>
          <w:color w:val="000000"/>
        </w:rPr>
        <w:t xml:space="preserve"> have a relationship with the mother as of 02/14/2024. The mother should no longer receive portal access.</w:t>
      </w:r>
    </w:p>
    <w:p w14:paraId="513DE058" w14:textId="77777777" w:rsidR="005C6861" w:rsidRPr="00BA7983" w:rsidRDefault="005C6861" w:rsidP="005C6861">
      <w:pPr>
        <w:pStyle w:val="ListParagraph"/>
        <w:spacing w:after="0"/>
        <w:ind w:left="1440"/>
        <w:rPr>
          <w:rFonts w:eastAsia="Arial" w:cs="Arial"/>
          <w:color w:val="000000"/>
        </w:rPr>
      </w:pPr>
    </w:p>
    <w:p w14:paraId="4DD46B3B" w14:textId="77777777" w:rsidR="005C6861" w:rsidRPr="00A11237" w:rsidRDefault="005C6861" w:rsidP="005C6861">
      <w:pPr>
        <w:pStyle w:val="Heading3"/>
        <w:rPr>
          <w:u w:val="double" w:color="50637D" w:themeColor="text2" w:themeTint="E6"/>
        </w:rPr>
      </w:pPr>
      <w:r w:rsidRPr="00A11237">
        <w:rPr>
          <w:u w:val="double" w:color="50637D" w:themeColor="text2" w:themeTint="E6"/>
        </w:rPr>
        <w:t>Unit 4: User Security</w:t>
      </w:r>
    </w:p>
    <w:p w14:paraId="69229969" w14:textId="77777777" w:rsidR="005C6861" w:rsidRPr="0038120A" w:rsidRDefault="00D135B1" w:rsidP="005C6861">
      <w:pPr>
        <w:pStyle w:val="ListParagraph"/>
        <w:numPr>
          <w:ilvl w:val="0"/>
          <w:numId w:val="24"/>
        </w:numPr>
        <w:spacing w:before="0" w:after="160" w:line="278" w:lineRule="auto"/>
      </w:pPr>
      <w:sdt>
        <w:sdtPr>
          <w:rPr>
            <w:b/>
            <w:bCs/>
          </w:rPr>
          <w:id w:val="-135402273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 xml:space="preserve">Create User Accounts for the staff member created in </w:t>
      </w:r>
      <w:proofErr w:type="gramStart"/>
      <w:r w:rsidR="005C6861">
        <w:t>Census</w:t>
      </w:r>
      <w:proofErr w:type="gramEnd"/>
    </w:p>
    <w:p w14:paraId="6F644F52" w14:textId="77777777" w:rsidR="005C6861" w:rsidRPr="0038120A" w:rsidRDefault="00D135B1" w:rsidP="005C6861">
      <w:pPr>
        <w:pStyle w:val="ListParagraph"/>
        <w:numPr>
          <w:ilvl w:val="0"/>
          <w:numId w:val="24"/>
        </w:numPr>
        <w:spacing w:before="0" w:after="160" w:line="278" w:lineRule="auto"/>
      </w:pPr>
      <w:sdt>
        <w:sdtPr>
          <w:rPr>
            <w:b/>
            <w:bCs/>
          </w:rPr>
          <w:id w:val="-192170091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 xml:space="preserve">Create a User Group for the 23-24 Calendar Group at your school so they can modify </w:t>
      </w:r>
      <w:proofErr w:type="gramStart"/>
      <w:r w:rsidR="005C6861">
        <w:t>information</w:t>
      </w:r>
      <w:proofErr w:type="gramEnd"/>
    </w:p>
    <w:p w14:paraId="7643F87E" w14:textId="77777777" w:rsidR="005C6861" w:rsidRPr="0038120A" w:rsidRDefault="00D135B1" w:rsidP="005C6861">
      <w:pPr>
        <w:pStyle w:val="ListParagraph"/>
        <w:numPr>
          <w:ilvl w:val="0"/>
          <w:numId w:val="24"/>
        </w:numPr>
        <w:spacing w:before="0" w:after="160" w:line="278" w:lineRule="auto"/>
      </w:pPr>
      <w:sdt>
        <w:sdtPr>
          <w:rPr>
            <w:b/>
            <w:bCs/>
          </w:rPr>
          <w:id w:val="-146210214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>The Teachers High User Group should be able to Read Assessments for students in their Student Information</w:t>
      </w:r>
    </w:p>
    <w:p w14:paraId="28A0F5C8" w14:textId="77777777" w:rsidR="005C6861" w:rsidRPr="0038120A" w:rsidRDefault="00D135B1" w:rsidP="005C6861">
      <w:pPr>
        <w:pStyle w:val="ListParagraph"/>
        <w:numPr>
          <w:ilvl w:val="0"/>
          <w:numId w:val="24"/>
        </w:numPr>
        <w:spacing w:before="0" w:after="160" w:line="278" w:lineRule="auto"/>
      </w:pPr>
      <w:sdt>
        <w:sdtPr>
          <w:rPr>
            <w:b/>
            <w:bCs/>
          </w:rPr>
          <w:id w:val="-42064502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Assign User Account to the following User Groups</w:t>
      </w:r>
    </w:p>
    <w:p w14:paraId="4201C4CF" w14:textId="77777777" w:rsidR="005C6861" w:rsidRPr="0038120A" w:rsidRDefault="005C6861" w:rsidP="005C6861">
      <w:pPr>
        <w:pStyle w:val="ListParagraph"/>
        <w:numPr>
          <w:ilvl w:val="1"/>
          <w:numId w:val="24"/>
        </w:numPr>
        <w:spacing w:before="0" w:after="160" w:line="278" w:lineRule="auto"/>
      </w:pPr>
      <w:r>
        <w:t xml:space="preserve">The Calendar Group you </w:t>
      </w:r>
      <w:proofErr w:type="gramStart"/>
      <w:r>
        <w:t>created</w:t>
      </w:r>
      <w:proofErr w:type="gramEnd"/>
    </w:p>
    <w:p w14:paraId="58E81A28" w14:textId="77777777" w:rsidR="005C6861" w:rsidRPr="0038120A" w:rsidRDefault="005C6861" w:rsidP="005C6861">
      <w:pPr>
        <w:pStyle w:val="ListParagraph"/>
        <w:numPr>
          <w:ilvl w:val="1"/>
          <w:numId w:val="24"/>
        </w:numPr>
        <w:spacing w:before="0" w:after="160" w:line="278" w:lineRule="auto"/>
      </w:pPr>
      <w:r>
        <w:t>Teachers Group</w:t>
      </w:r>
    </w:p>
    <w:p w14:paraId="5B404C04" w14:textId="77777777" w:rsidR="005C6861" w:rsidRDefault="005C6861" w:rsidP="005C6861">
      <w:pPr>
        <w:pStyle w:val="ListParagraph"/>
        <w:numPr>
          <w:ilvl w:val="1"/>
          <w:numId w:val="24"/>
        </w:numPr>
        <w:spacing w:before="0" w:after="160" w:line="278" w:lineRule="auto"/>
      </w:pPr>
      <w:r>
        <w:t>Behavior Group</w:t>
      </w:r>
      <w:bookmarkStart w:id="9" w:name="_Unit_5:_Course"/>
      <w:bookmarkEnd w:id="9"/>
    </w:p>
    <w:p w14:paraId="4CB12D57" w14:textId="77777777" w:rsidR="005C6861" w:rsidRDefault="005C6861" w:rsidP="005C6861">
      <w:pPr>
        <w:pStyle w:val="ListParagraph"/>
        <w:ind w:left="1440"/>
      </w:pPr>
    </w:p>
    <w:p w14:paraId="44252E0F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>Unit 5: Course and Section Management</w:t>
      </w:r>
    </w:p>
    <w:p w14:paraId="6164CBEA" w14:textId="24587B5B" w:rsidR="005C6861" w:rsidRPr="0038120A" w:rsidRDefault="00D135B1" w:rsidP="005C6861">
      <w:pPr>
        <w:pStyle w:val="ListParagraph"/>
        <w:numPr>
          <w:ilvl w:val="0"/>
          <w:numId w:val="25"/>
        </w:numPr>
        <w:spacing w:before="0" w:after="160" w:line="278" w:lineRule="auto"/>
      </w:pPr>
      <w:sdt>
        <w:sdtPr>
          <w:rPr>
            <w:b/>
            <w:bCs/>
          </w:rPr>
          <w:id w:val="195027641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Courses for your school: Include Math, Science, History, English, Spanish, PE, Choir</w:t>
      </w:r>
    </w:p>
    <w:p w14:paraId="72EFC15F" w14:textId="77777777" w:rsidR="005C6861" w:rsidRPr="0038120A" w:rsidRDefault="00D135B1" w:rsidP="005C6861">
      <w:pPr>
        <w:pStyle w:val="ListParagraph"/>
        <w:numPr>
          <w:ilvl w:val="0"/>
          <w:numId w:val="25"/>
        </w:numPr>
        <w:spacing w:before="0" w:after="160" w:line="278" w:lineRule="auto"/>
      </w:pPr>
      <w:sdt>
        <w:sdtPr>
          <w:rPr>
            <w:b/>
            <w:bCs/>
          </w:rPr>
          <w:id w:val="3015791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section for each </w:t>
      </w:r>
      <w:proofErr w:type="gramStart"/>
      <w:r w:rsidR="005C6861">
        <w:t>course</w:t>
      </w:r>
      <w:proofErr w:type="gramEnd"/>
    </w:p>
    <w:p w14:paraId="72DA52E5" w14:textId="77777777" w:rsidR="005C6861" w:rsidRPr="0038120A" w:rsidRDefault="005C6861" w:rsidP="005C6861">
      <w:pPr>
        <w:pStyle w:val="ListParagraph"/>
        <w:numPr>
          <w:ilvl w:val="1"/>
          <w:numId w:val="25"/>
        </w:numPr>
        <w:spacing w:before="0" w:after="160" w:line="278" w:lineRule="auto"/>
      </w:pPr>
      <w:r>
        <w:t xml:space="preserve">Assign your staff as the </w:t>
      </w:r>
      <w:proofErr w:type="gramStart"/>
      <w:r>
        <w:t>teacher</w:t>
      </w:r>
      <w:proofErr w:type="gramEnd"/>
    </w:p>
    <w:p w14:paraId="3CAAFEEC" w14:textId="77777777" w:rsidR="005C6861" w:rsidRPr="0038120A" w:rsidRDefault="005C6861" w:rsidP="005C6861">
      <w:pPr>
        <w:pStyle w:val="ListParagraph"/>
        <w:numPr>
          <w:ilvl w:val="1"/>
          <w:numId w:val="25"/>
        </w:numPr>
        <w:spacing w:before="0" w:after="160" w:line="278" w:lineRule="auto"/>
      </w:pPr>
      <w:r>
        <w:t xml:space="preserve">Assign a room to each </w:t>
      </w:r>
      <w:proofErr w:type="gramStart"/>
      <w:r>
        <w:t>section</w:t>
      </w:r>
      <w:proofErr w:type="gramEnd"/>
    </w:p>
    <w:p w14:paraId="07027496" w14:textId="77777777" w:rsidR="005C6861" w:rsidRPr="009D63EF" w:rsidRDefault="005C6861" w:rsidP="005C6861">
      <w:pPr>
        <w:pStyle w:val="ListParagraph"/>
        <w:numPr>
          <w:ilvl w:val="1"/>
          <w:numId w:val="25"/>
        </w:numPr>
        <w:spacing w:before="0" w:after="160" w:line="278" w:lineRule="auto"/>
      </w:pPr>
      <w:r>
        <w:t xml:space="preserve">Make sure the section placements do not </w:t>
      </w:r>
      <w:proofErr w:type="gramStart"/>
      <w:r>
        <w:t>overlap</w:t>
      </w:r>
      <w:proofErr w:type="gramEnd"/>
    </w:p>
    <w:p w14:paraId="043F5199" w14:textId="77777777" w:rsidR="005C6861" w:rsidRPr="00A11237" w:rsidRDefault="005C6861" w:rsidP="005C6861">
      <w:pPr>
        <w:pStyle w:val="Heading3"/>
        <w:rPr>
          <w:u w:val="double"/>
        </w:rPr>
      </w:pPr>
      <w:bookmarkStart w:id="10" w:name="_Unit_6:_Basic"/>
      <w:bookmarkEnd w:id="10"/>
      <w:r w:rsidRPr="00A11237">
        <w:rPr>
          <w:u w:val="double"/>
        </w:rPr>
        <w:t>Unit 6: Scheduling</w:t>
      </w:r>
    </w:p>
    <w:p w14:paraId="0C2A096A" w14:textId="77777777" w:rsidR="005C6861" w:rsidRPr="0038120A" w:rsidRDefault="00D135B1" w:rsidP="005C6861">
      <w:pPr>
        <w:pStyle w:val="ListParagraph"/>
        <w:numPr>
          <w:ilvl w:val="0"/>
          <w:numId w:val="26"/>
        </w:numPr>
        <w:spacing w:before="0" w:after="160" w:line="278" w:lineRule="auto"/>
      </w:pPr>
      <w:sdt>
        <w:sdtPr>
          <w:rPr>
            <w:b/>
            <w:bCs/>
          </w:rPr>
          <w:id w:val="-202909612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Hand schedule all students into the courses/sections created using the Walk </w:t>
      </w:r>
      <w:proofErr w:type="gramStart"/>
      <w:r w:rsidR="005C6861">
        <w:t>In</w:t>
      </w:r>
      <w:proofErr w:type="gramEnd"/>
      <w:r w:rsidR="005C6861">
        <w:t xml:space="preserve"> Scheduler. </w:t>
      </w:r>
    </w:p>
    <w:p w14:paraId="43B7EF24" w14:textId="77777777" w:rsidR="005C6861" w:rsidRDefault="005C6861" w:rsidP="005C6861">
      <w:pPr>
        <w:pStyle w:val="ListParagraph"/>
        <w:numPr>
          <w:ilvl w:val="1"/>
          <w:numId w:val="26"/>
        </w:numPr>
        <w:spacing w:before="0" w:after="160" w:line="278" w:lineRule="auto"/>
      </w:pPr>
      <w:r>
        <w:t xml:space="preserve">Start date should be the first day of </w:t>
      </w:r>
      <w:proofErr w:type="gramStart"/>
      <w:r>
        <w:t>school</w:t>
      </w:r>
      <w:bookmarkStart w:id="11" w:name="_Unit_7:_Grading"/>
      <w:bookmarkEnd w:id="11"/>
      <w:proofErr w:type="gramEnd"/>
    </w:p>
    <w:p w14:paraId="025E046F" w14:textId="77777777" w:rsidR="005C6861" w:rsidRDefault="005C6861" w:rsidP="005C6861">
      <w:pPr>
        <w:pStyle w:val="ListParagraph"/>
        <w:ind w:left="1440"/>
      </w:pPr>
    </w:p>
    <w:p w14:paraId="6BDCCD52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 xml:space="preserve">Unit </w:t>
      </w:r>
      <w:r w:rsidRPr="00A11237">
        <w:rPr>
          <w:bCs/>
          <w:u w:val="double"/>
        </w:rPr>
        <w:t>7: Grading</w:t>
      </w:r>
      <w:r w:rsidRPr="00A11237">
        <w:rPr>
          <w:u w:val="double"/>
        </w:rPr>
        <w:t xml:space="preserve"> Setup</w:t>
      </w:r>
    </w:p>
    <w:p w14:paraId="10BDA912" w14:textId="77777777" w:rsidR="005C6861" w:rsidRPr="0038120A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3910826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>Confirm your site has a Grading Task for Terms and Semesters</w:t>
      </w:r>
    </w:p>
    <w:p w14:paraId="570BDFB2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Both should be available on the portal and report </w:t>
      </w:r>
      <w:proofErr w:type="gramStart"/>
      <w:r>
        <w:t>card</w:t>
      </w:r>
      <w:proofErr w:type="gramEnd"/>
    </w:p>
    <w:p w14:paraId="7D91866D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The semester task should </w:t>
      </w:r>
      <w:proofErr w:type="gramStart"/>
      <w:r>
        <w:t>post</w:t>
      </w:r>
      <w:proofErr w:type="gramEnd"/>
      <w:r>
        <w:t xml:space="preserve"> to the </w:t>
      </w:r>
      <w:proofErr w:type="gramStart"/>
      <w:r>
        <w:t>transcript</w:t>
      </w:r>
      <w:proofErr w:type="gramEnd"/>
    </w:p>
    <w:p w14:paraId="52DF10D6" w14:textId="77777777" w:rsidR="005C6861" w:rsidRPr="0038120A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-7737027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Score Group for Grades A-F. Name it with your initials/A-F and use the following percentages:</w:t>
      </w:r>
    </w:p>
    <w:p w14:paraId="5295CAB7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lastRenderedPageBreak/>
        <w:t>A = 90% with a weight of 4 GPA value</w:t>
      </w:r>
    </w:p>
    <w:p w14:paraId="578EBAAD" w14:textId="65FFDA68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B = 80% with a weight of 3</w:t>
      </w:r>
      <w:r w:rsidR="00D135B1">
        <w:t xml:space="preserve"> </w:t>
      </w:r>
      <w:r>
        <w:t>GPA value</w:t>
      </w:r>
    </w:p>
    <w:p w14:paraId="199C63C7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C = 70% with a weight of 2 GPA value</w:t>
      </w:r>
    </w:p>
    <w:p w14:paraId="1FAC9679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D = 60% with a weight of 1 GPA value</w:t>
      </w:r>
    </w:p>
    <w:p w14:paraId="3B1556E1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F = &lt;60% (Does not count as passing)</w:t>
      </w:r>
    </w:p>
    <w:p w14:paraId="3CB2D50C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Add Additional Score options for Pass for students that should not receive a final A-F Letter </w:t>
      </w:r>
      <w:proofErr w:type="gramStart"/>
      <w:r>
        <w:t>grade</w:t>
      </w:r>
      <w:proofErr w:type="gramEnd"/>
    </w:p>
    <w:p w14:paraId="33A408FF" w14:textId="77777777" w:rsidR="005C6861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-8332990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Grading Scale with the same percentages as </w:t>
      </w:r>
      <w:proofErr w:type="gramStart"/>
      <w:r w:rsidR="005C6861">
        <w:t>above</w:t>
      </w:r>
      <w:proofErr w:type="gramEnd"/>
    </w:p>
    <w:p w14:paraId="36F9FE19" w14:textId="77777777" w:rsidR="005C6861" w:rsidRPr="0038120A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18101259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 w:rsidRPr="00C40CAF">
        <w:t xml:space="preserve">Align the Credit Types to your </w:t>
      </w:r>
      <w:proofErr w:type="gramStart"/>
      <w:r w:rsidR="005C6861" w:rsidRPr="00C40CAF">
        <w:t>school</w:t>
      </w:r>
      <w:proofErr w:type="gramEnd"/>
    </w:p>
    <w:p w14:paraId="2F95C84B" w14:textId="77777777" w:rsidR="005C6861" w:rsidRPr="0038120A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12999530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Assign Grading Tasks to each Course with the Score Group you </w:t>
      </w:r>
      <w:proofErr w:type="gramStart"/>
      <w:r w:rsidR="005C6861">
        <w:t>created</w:t>
      </w:r>
      <w:proofErr w:type="gramEnd"/>
    </w:p>
    <w:p w14:paraId="2031BC77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Assign Terms to all four </w:t>
      </w:r>
      <w:proofErr w:type="gramStart"/>
      <w:r>
        <w:t>terms,  where</w:t>
      </w:r>
      <w:proofErr w:type="gramEnd"/>
      <w:r>
        <w:t xml:space="preserve"> the Term GPA should be 1</w:t>
      </w:r>
    </w:p>
    <w:p w14:paraId="2F17E531" w14:textId="77777777" w:rsidR="005C6861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Assign Semesters to terms 2 and 4. This is a post only task, with .5 credit and should be aligned to the corresponding credit </w:t>
      </w:r>
      <w:proofErr w:type="gramStart"/>
      <w:r>
        <w:t>type</w:t>
      </w:r>
      <w:bookmarkStart w:id="12" w:name="_Unit_8:_Submit"/>
      <w:bookmarkEnd w:id="12"/>
      <w:proofErr w:type="gramEnd"/>
    </w:p>
    <w:p w14:paraId="42C058F9" w14:textId="77777777" w:rsidR="005C6861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You can copy your Grading Tasks to all courses, but each course should have the correct Credit Type aligned to the course.</w:t>
      </w:r>
    </w:p>
    <w:p w14:paraId="68222FEE" w14:textId="77777777" w:rsidR="005C6861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128492549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>Setup Grade Calc Options for each course after Grading Tasks have been assigned.</w:t>
      </w:r>
    </w:p>
    <w:p w14:paraId="0295B7BF" w14:textId="77777777" w:rsidR="005C6861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 Each Term should have an In-Progress Grade </w:t>
      </w:r>
    </w:p>
    <w:p w14:paraId="44B6DEA5" w14:textId="77777777" w:rsidR="005C6861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>Both Semester tasks should be a Composite score of the consecutive 2 terms, with an In-Progress Score so teachers can see what students projected to get for their Semester grade.</w:t>
      </w:r>
    </w:p>
    <w:p w14:paraId="36884BFE" w14:textId="77777777" w:rsidR="005C6861" w:rsidRPr="0038120A" w:rsidRDefault="005C6861" w:rsidP="005C6861">
      <w:pPr>
        <w:pStyle w:val="ListParagraph"/>
        <w:numPr>
          <w:ilvl w:val="1"/>
          <w:numId w:val="27"/>
        </w:numPr>
        <w:spacing w:before="0" w:after="160" w:line="278" w:lineRule="auto"/>
      </w:pPr>
      <w:r>
        <w:t xml:space="preserve">Copy the setup to each </w:t>
      </w:r>
      <w:proofErr w:type="gramStart"/>
      <w:r>
        <w:t>course</w:t>
      </w:r>
      <w:proofErr w:type="gramEnd"/>
    </w:p>
    <w:p w14:paraId="25D816E8" w14:textId="77777777" w:rsidR="005C6861" w:rsidRDefault="00D135B1" w:rsidP="005C6861">
      <w:pPr>
        <w:pStyle w:val="ListParagraph"/>
        <w:numPr>
          <w:ilvl w:val="0"/>
          <w:numId w:val="27"/>
        </w:numPr>
        <w:spacing w:before="0" w:after="160" w:line="278" w:lineRule="auto"/>
      </w:pPr>
      <w:sdt>
        <w:sdtPr>
          <w:rPr>
            <w:b/>
            <w:bCs/>
          </w:rPr>
          <w:id w:val="9793490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 xml:space="preserve">Make sure that all grading setup is “pushed” to the sections of each </w:t>
      </w:r>
      <w:proofErr w:type="gramStart"/>
      <w:r w:rsidR="005C6861">
        <w:t>course</w:t>
      </w:r>
      <w:proofErr w:type="gramEnd"/>
    </w:p>
    <w:p w14:paraId="6DF38EA1" w14:textId="77777777" w:rsidR="005C6861" w:rsidRDefault="005C6861" w:rsidP="005C6861">
      <w:pPr>
        <w:pStyle w:val="ListParagraph"/>
        <w:ind w:left="1440"/>
      </w:pPr>
    </w:p>
    <w:p w14:paraId="33B3BA37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>Unit 8: Posting Grades and Transcripts</w:t>
      </w:r>
    </w:p>
    <w:p w14:paraId="10FB900C" w14:textId="77777777" w:rsidR="005C6861" w:rsidRDefault="00D135B1" w:rsidP="005C6861">
      <w:pPr>
        <w:pStyle w:val="ListParagraph"/>
        <w:numPr>
          <w:ilvl w:val="0"/>
          <w:numId w:val="28"/>
        </w:numPr>
        <w:spacing w:before="0" w:after="160" w:line="278" w:lineRule="auto"/>
      </w:pPr>
      <w:sdt>
        <w:sdtPr>
          <w:rPr>
            <w:b/>
            <w:bCs/>
          </w:rPr>
          <w:id w:val="-159909352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Open the Grading Window for Term 3:</w:t>
      </w:r>
    </w:p>
    <w:p w14:paraId="1DD1DB74" w14:textId="77777777" w:rsidR="005C6861" w:rsidRDefault="005C6861" w:rsidP="005C6861">
      <w:pPr>
        <w:pStyle w:val="ListParagraph"/>
        <w:numPr>
          <w:ilvl w:val="1"/>
          <w:numId w:val="28"/>
        </w:numPr>
        <w:spacing w:before="0" w:after="160" w:line="278" w:lineRule="auto"/>
      </w:pPr>
      <w:r>
        <w:t>It should be open starting Wednesday, Feb 28</w:t>
      </w:r>
      <w:r w:rsidRPr="00AA5CB3">
        <w:rPr>
          <w:vertAlign w:val="superscript"/>
        </w:rPr>
        <w:t>th</w:t>
      </w:r>
      <w:proofErr w:type="gramStart"/>
      <w:r>
        <w:t xml:space="preserve"> 2024</w:t>
      </w:r>
      <w:proofErr w:type="gramEnd"/>
      <w:r>
        <w:t xml:space="preserve"> and ending on Friday, March 1</w:t>
      </w:r>
      <w:r w:rsidRPr="00AA5CB3">
        <w:rPr>
          <w:vertAlign w:val="superscript"/>
        </w:rPr>
        <w:t>st</w:t>
      </w:r>
      <w:r>
        <w:t xml:space="preserve"> 2024</w:t>
      </w:r>
    </w:p>
    <w:p w14:paraId="16DCA25F" w14:textId="77777777" w:rsidR="005C6861" w:rsidRDefault="00D135B1" w:rsidP="005C6861">
      <w:pPr>
        <w:pStyle w:val="ListParagraph"/>
        <w:numPr>
          <w:ilvl w:val="0"/>
          <w:numId w:val="28"/>
        </w:numPr>
        <w:spacing w:before="0" w:after="160" w:line="278" w:lineRule="auto"/>
      </w:pPr>
      <w:sdt>
        <w:sdtPr>
          <w:rPr>
            <w:b/>
            <w:bCs/>
          </w:rPr>
          <w:id w:val="-12994358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Give the 9</w:t>
      </w:r>
      <w:r w:rsidR="005C6861" w:rsidRPr="39BDF768">
        <w:rPr>
          <w:vertAlign w:val="superscript"/>
        </w:rPr>
        <w:t>th</w:t>
      </w:r>
      <w:r w:rsidR="005C6861">
        <w:t xml:space="preserve"> grade student a “Pass” grade for their math class for 1</w:t>
      </w:r>
      <w:r w:rsidR="005C6861" w:rsidRPr="2635B929">
        <w:rPr>
          <w:vertAlign w:val="superscript"/>
        </w:rPr>
        <w:t>st</w:t>
      </w:r>
      <w:r w:rsidR="005C6861">
        <w:t xml:space="preserve"> </w:t>
      </w:r>
      <w:proofErr w:type="gramStart"/>
      <w:r w:rsidR="005C6861">
        <w:t>Semester</w:t>
      </w:r>
      <w:bookmarkStart w:id="13" w:name="_Unit_9:_Attendance:"/>
      <w:bookmarkEnd w:id="13"/>
      <w:proofErr w:type="gramEnd"/>
    </w:p>
    <w:p w14:paraId="294DD6F4" w14:textId="77777777" w:rsidR="005C6861" w:rsidRDefault="005C6861" w:rsidP="005C6861"/>
    <w:p w14:paraId="2A3C0A36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>Unit 9: Attendance</w:t>
      </w:r>
    </w:p>
    <w:p w14:paraId="5C607C9A" w14:textId="77777777" w:rsidR="005C6861" w:rsidRDefault="00D135B1" w:rsidP="005C6861">
      <w:pPr>
        <w:pStyle w:val="ListParagraph"/>
        <w:numPr>
          <w:ilvl w:val="0"/>
          <w:numId w:val="29"/>
        </w:numPr>
        <w:spacing w:before="0" w:after="160" w:line="278" w:lineRule="auto"/>
      </w:pPr>
      <w:sdt>
        <w:sdtPr>
          <w:rPr>
            <w:b/>
            <w:bCs/>
          </w:rPr>
          <w:id w:val="82170026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r w:rsidR="005C6861">
        <w:t xml:space="preserve">Create the following attendance </w:t>
      </w:r>
      <w:proofErr w:type="gramStart"/>
      <w:r w:rsidR="005C6861">
        <w:t>codes</w:t>
      </w:r>
      <w:proofErr w:type="gramEnd"/>
    </w:p>
    <w:p w14:paraId="7C99089E" w14:textId="77777777" w:rsidR="005C6861" w:rsidRDefault="005C6861" w:rsidP="005C6861">
      <w:pPr>
        <w:pStyle w:val="ListParagraph"/>
        <w:numPr>
          <w:ilvl w:val="1"/>
          <w:numId w:val="29"/>
        </w:numPr>
        <w:spacing w:before="0" w:after="160" w:line="278" w:lineRule="auto"/>
      </w:pPr>
      <w:proofErr w:type="gramStart"/>
      <w:r>
        <w:t>Absent Unexcused</w:t>
      </w:r>
      <w:proofErr w:type="gramEnd"/>
    </w:p>
    <w:p w14:paraId="15EC8C16" w14:textId="77777777" w:rsidR="005C6861" w:rsidRDefault="005C6861" w:rsidP="005C6861">
      <w:pPr>
        <w:pStyle w:val="ListParagraph"/>
        <w:numPr>
          <w:ilvl w:val="1"/>
          <w:numId w:val="29"/>
        </w:numPr>
        <w:spacing w:before="0" w:after="160" w:line="278" w:lineRule="auto"/>
      </w:pPr>
      <w:r>
        <w:t>Absent Excused</w:t>
      </w:r>
    </w:p>
    <w:p w14:paraId="2EC6F70B" w14:textId="77777777" w:rsidR="005C6861" w:rsidRDefault="005C6861" w:rsidP="005C6861">
      <w:pPr>
        <w:pStyle w:val="ListParagraph"/>
        <w:numPr>
          <w:ilvl w:val="1"/>
          <w:numId w:val="29"/>
        </w:numPr>
        <w:spacing w:before="0" w:after="160" w:line="278" w:lineRule="auto"/>
      </w:pPr>
      <w:r>
        <w:t>Tardy Excused</w:t>
      </w:r>
    </w:p>
    <w:p w14:paraId="22002CAD" w14:textId="77777777" w:rsidR="005C6861" w:rsidRDefault="005C6861" w:rsidP="005C6861">
      <w:pPr>
        <w:pStyle w:val="ListParagraph"/>
        <w:numPr>
          <w:ilvl w:val="1"/>
          <w:numId w:val="29"/>
        </w:numPr>
        <w:spacing w:before="0" w:after="160" w:line="278" w:lineRule="auto"/>
      </w:pPr>
      <w:r>
        <w:t>Tardy Unexcused</w:t>
      </w:r>
    </w:p>
    <w:p w14:paraId="7BBEADDA" w14:textId="77777777" w:rsidR="005C6861" w:rsidRDefault="005C6861" w:rsidP="005C6861">
      <w:pPr>
        <w:pStyle w:val="ListParagraph"/>
        <w:numPr>
          <w:ilvl w:val="1"/>
          <w:numId w:val="29"/>
        </w:numPr>
        <w:spacing w:before="0" w:after="160" w:line="278" w:lineRule="auto"/>
      </w:pPr>
      <w:r>
        <w:t>School Activity</w:t>
      </w:r>
    </w:p>
    <w:p w14:paraId="5D208F8F" w14:textId="77777777" w:rsidR="005C6861" w:rsidRDefault="00D135B1" w:rsidP="005C6861">
      <w:pPr>
        <w:pStyle w:val="ListParagraph"/>
        <w:numPr>
          <w:ilvl w:val="0"/>
          <w:numId w:val="29"/>
        </w:numPr>
        <w:spacing w:before="0" w:after="160" w:line="278" w:lineRule="auto"/>
      </w:pPr>
      <w:sdt>
        <w:sdtPr>
          <w:rPr>
            <w:b/>
            <w:bCs/>
          </w:rPr>
          <w:id w:val="-81410892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rPr>
          <w:b/>
          <w:bCs/>
        </w:rPr>
        <w:t xml:space="preserve"> </w:t>
      </w:r>
      <w:proofErr w:type="gramStart"/>
      <w:r w:rsidR="005C6861">
        <w:t>Mark</w:t>
      </w:r>
      <w:proofErr w:type="gramEnd"/>
      <w:r w:rsidR="005C6861">
        <w:t xml:space="preserve"> a student </w:t>
      </w:r>
      <w:proofErr w:type="gramStart"/>
      <w:r w:rsidR="005C6861">
        <w:t>absent</w:t>
      </w:r>
      <w:proofErr w:type="gramEnd"/>
      <w:r w:rsidR="005C6861">
        <w:t xml:space="preserve"> for an all-day for an excused physical therapy appointment</w:t>
      </w:r>
    </w:p>
    <w:p w14:paraId="45305B75" w14:textId="77777777" w:rsidR="005C6861" w:rsidRDefault="00D135B1" w:rsidP="005C6861">
      <w:pPr>
        <w:pStyle w:val="ListParagraph"/>
        <w:numPr>
          <w:ilvl w:val="0"/>
          <w:numId w:val="29"/>
        </w:numPr>
        <w:spacing w:before="0" w:after="160" w:line="278" w:lineRule="auto"/>
      </w:pPr>
      <w:sdt>
        <w:sdtPr>
          <w:rPr>
            <w:b/>
            <w:bCs/>
          </w:rPr>
          <w:id w:val="-66948616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Mark </w:t>
      </w:r>
      <w:proofErr w:type="gramStart"/>
      <w:r w:rsidR="005C6861">
        <w:t>appropriate attendance</w:t>
      </w:r>
      <w:proofErr w:type="gramEnd"/>
      <w:r w:rsidR="005C6861">
        <w:t xml:space="preserve"> for a student who left school at 3:00pm and is not excused.</w:t>
      </w:r>
      <w:bookmarkStart w:id="14" w:name="_Unit_10:_Campus"/>
      <w:bookmarkEnd w:id="14"/>
    </w:p>
    <w:p w14:paraId="6B3170AB" w14:textId="77777777" w:rsidR="005C6861" w:rsidRPr="00C94124" w:rsidRDefault="00D135B1" w:rsidP="005C6861">
      <w:pPr>
        <w:pStyle w:val="ListParagraph"/>
        <w:numPr>
          <w:ilvl w:val="0"/>
          <w:numId w:val="29"/>
        </w:numPr>
        <w:spacing w:before="0" w:after="160" w:line="278" w:lineRule="auto"/>
      </w:pPr>
      <w:sdt>
        <w:sdtPr>
          <w:rPr>
            <w:b/>
            <w:bCs/>
          </w:rPr>
          <w:id w:val="111178962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C94124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 w:rsidRPr="00C94124">
        <w:t xml:space="preserve"> Mark </w:t>
      </w:r>
      <w:proofErr w:type="gramStart"/>
      <w:r w:rsidR="005C6861" w:rsidRPr="00C94124">
        <w:t>a student as</w:t>
      </w:r>
      <w:proofErr w:type="gramEnd"/>
      <w:r w:rsidR="005C6861" w:rsidRPr="00C94124">
        <w:t xml:space="preserve"> absent for a full </w:t>
      </w:r>
      <w:proofErr w:type="gramStart"/>
      <w:r w:rsidR="005C6861" w:rsidRPr="00C94124">
        <w:t>week long</w:t>
      </w:r>
      <w:proofErr w:type="gramEnd"/>
      <w:r w:rsidR="005C6861" w:rsidRPr="00C94124">
        <w:t xml:space="preserve"> vacation in a future week. Vacations are excused absences for your district.</w:t>
      </w:r>
    </w:p>
    <w:p w14:paraId="62BC2FCE" w14:textId="77777777" w:rsidR="005C6861" w:rsidRDefault="005C6861" w:rsidP="005C6861">
      <w:pPr>
        <w:pStyle w:val="ListParagraph"/>
      </w:pPr>
    </w:p>
    <w:p w14:paraId="6882CA06" w14:textId="77777777" w:rsidR="005C6861" w:rsidRDefault="005C6861" w:rsidP="005C6861">
      <w:pPr>
        <w:pStyle w:val="ListParagraph"/>
      </w:pPr>
    </w:p>
    <w:p w14:paraId="58F5E923" w14:textId="77777777" w:rsidR="00954B02" w:rsidRDefault="00954B02" w:rsidP="005C6861">
      <w:pPr>
        <w:pStyle w:val="ListParagraph"/>
      </w:pPr>
    </w:p>
    <w:p w14:paraId="7C8D405C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lastRenderedPageBreak/>
        <w:t>Unit 10: Campus Instruction</w:t>
      </w:r>
    </w:p>
    <w:p w14:paraId="51EB171C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-203117221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Login as a teacher</w:t>
      </w:r>
    </w:p>
    <w:p w14:paraId="42E27998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-4032176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Mark one student as tardy from the teacher’s class and a comment </w:t>
      </w:r>
      <w:proofErr w:type="gramStart"/>
      <w:r w:rsidR="005C6861">
        <w:t>why</w:t>
      </w:r>
      <w:proofErr w:type="gramEnd"/>
    </w:p>
    <w:p w14:paraId="055F8FB1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995375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new category in the gradebook. Make it available in all sections the teacher teaches.</w:t>
      </w:r>
    </w:p>
    <w:p w14:paraId="3E183A1D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9235295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Add a new assignment with a due date of today.</w:t>
      </w:r>
    </w:p>
    <w:p w14:paraId="427A48F2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-7303862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Score the assignment for all </w:t>
      </w:r>
      <w:proofErr w:type="gramStart"/>
      <w:r w:rsidR="005C6861">
        <w:t>students</w:t>
      </w:r>
      <w:proofErr w:type="gramEnd"/>
    </w:p>
    <w:p w14:paraId="684D40A8" w14:textId="77777777" w:rsidR="005C6861" w:rsidRDefault="005C6861" w:rsidP="005C6861">
      <w:pPr>
        <w:pStyle w:val="ListParagraph"/>
        <w:numPr>
          <w:ilvl w:val="1"/>
          <w:numId w:val="30"/>
        </w:numPr>
        <w:spacing w:before="0" w:after="160" w:line="278" w:lineRule="auto"/>
      </w:pPr>
      <w:r>
        <w:t xml:space="preserve">Flag one assignment as </w:t>
      </w:r>
      <w:proofErr w:type="gramStart"/>
      <w:r>
        <w:t>Late</w:t>
      </w:r>
      <w:proofErr w:type="gramEnd"/>
    </w:p>
    <w:p w14:paraId="76B65794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b/>
            <w:bCs/>
          </w:rPr>
          <w:id w:val="17431406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Post Grades for students and leave a report card </w:t>
      </w:r>
      <w:proofErr w:type="gramStart"/>
      <w:r w:rsidR="005C6861">
        <w:t>comment</w:t>
      </w:r>
      <w:bookmarkStart w:id="15" w:name="_Unit_11:_Behavior"/>
      <w:bookmarkEnd w:id="15"/>
      <w:proofErr w:type="gramEnd"/>
    </w:p>
    <w:p w14:paraId="4C4AADD8" w14:textId="77777777" w:rsidR="005C6861" w:rsidRDefault="00D135B1" w:rsidP="005C6861">
      <w:pPr>
        <w:pStyle w:val="ListParagraph"/>
        <w:numPr>
          <w:ilvl w:val="0"/>
          <w:numId w:val="30"/>
        </w:numPr>
        <w:spacing w:before="0" w:after="160" w:line="278" w:lineRule="auto"/>
      </w:pPr>
      <w:sdt>
        <w:sdtPr>
          <w:rPr>
            <w:rFonts w:ascii="MS Gothic" w:eastAsia="MS Gothic" w:hAnsi="MS Gothic"/>
            <w:b/>
            <w:bCs/>
          </w:rPr>
          <w:id w:val="14084935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D07DD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Message Template for Students to use every time they are going on a Library Visit and include their student </w:t>
      </w:r>
      <w:proofErr w:type="gramStart"/>
      <w:r w:rsidR="005C6861">
        <w:t>number</w:t>
      </w:r>
      <w:proofErr w:type="gramEnd"/>
    </w:p>
    <w:p w14:paraId="67FC12A8" w14:textId="77777777" w:rsidR="005C6861" w:rsidRDefault="005C6861" w:rsidP="005C6861">
      <w:pPr>
        <w:pStyle w:val="ListParagraph"/>
      </w:pPr>
    </w:p>
    <w:p w14:paraId="4C64930B" w14:textId="77777777" w:rsidR="005C6861" w:rsidRPr="00A11237" w:rsidRDefault="005C6861" w:rsidP="005C6861">
      <w:pPr>
        <w:pStyle w:val="Heading3"/>
        <w:rPr>
          <w:u w:val="double"/>
        </w:rPr>
      </w:pPr>
      <w:r w:rsidRPr="00A11237">
        <w:rPr>
          <w:u w:val="double"/>
        </w:rPr>
        <w:t>Unit 11: Behavior Management</w:t>
      </w:r>
    </w:p>
    <w:p w14:paraId="4969E8EF" w14:textId="77777777" w:rsidR="005C6861" w:rsidRDefault="00D135B1" w:rsidP="005C6861">
      <w:pPr>
        <w:pStyle w:val="ListParagraph"/>
        <w:numPr>
          <w:ilvl w:val="0"/>
          <w:numId w:val="31"/>
        </w:numPr>
        <w:spacing w:before="0" w:after="160" w:line="278" w:lineRule="auto"/>
      </w:pPr>
      <w:sdt>
        <w:sdtPr>
          <w:rPr>
            <w:b/>
            <w:bCs/>
          </w:rPr>
          <w:id w:val="145343783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 w:rsidRPr="00A11237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new behavior incident. The event involved </w:t>
      </w:r>
      <w:proofErr w:type="gramStart"/>
      <w:r w:rsidR="005C6861">
        <w:t>the 10</w:t>
      </w:r>
      <w:r w:rsidR="005C6861" w:rsidRPr="0FACEF44">
        <w:rPr>
          <w:vertAlign w:val="superscript"/>
        </w:rPr>
        <w:t>th</w:t>
      </w:r>
      <w:proofErr w:type="gramEnd"/>
      <w:r w:rsidR="005C6861">
        <w:t xml:space="preserve"> grade student. </w:t>
      </w:r>
    </w:p>
    <w:p w14:paraId="7F19EDCA" w14:textId="77777777" w:rsidR="005C6861" w:rsidRDefault="005C6861" w:rsidP="005C6861">
      <w:pPr>
        <w:pStyle w:val="ListParagraph"/>
        <w:numPr>
          <w:ilvl w:val="1"/>
          <w:numId w:val="31"/>
        </w:numPr>
        <w:spacing w:before="0" w:after="160" w:line="278" w:lineRule="auto"/>
      </w:pPr>
      <w:r>
        <w:t xml:space="preserve">The student received an In-School Suspension for one day on Monday, Jan </w:t>
      </w:r>
      <w:proofErr w:type="gramStart"/>
      <w:r>
        <w:t>22</w:t>
      </w:r>
      <w:r w:rsidRPr="26B1C534">
        <w:rPr>
          <w:vertAlign w:val="superscript"/>
        </w:rPr>
        <w:t>nd</w:t>
      </w:r>
      <w:proofErr w:type="gramEnd"/>
    </w:p>
    <w:p w14:paraId="20C45DD7" w14:textId="77777777" w:rsidR="005C6861" w:rsidRDefault="00D135B1" w:rsidP="005C6861">
      <w:pPr>
        <w:pStyle w:val="ListParagraph"/>
        <w:numPr>
          <w:ilvl w:val="0"/>
          <w:numId w:val="31"/>
        </w:numPr>
        <w:spacing w:before="0" w:after="160" w:line="278" w:lineRule="auto"/>
      </w:pPr>
      <w:sdt>
        <w:sdtPr>
          <w:rPr>
            <w:b/>
            <w:bCs/>
          </w:rPr>
          <w:id w:val="12844678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Although the ISS has not yet occurred, mark the incident as complete.</w:t>
      </w:r>
      <w:bookmarkStart w:id="16" w:name="_Unit_12:_Ad"/>
      <w:bookmarkEnd w:id="16"/>
    </w:p>
    <w:p w14:paraId="2850B389" w14:textId="77777777" w:rsidR="005C6861" w:rsidRDefault="005C6861" w:rsidP="005C6861">
      <w:pPr>
        <w:pStyle w:val="ListParagraph"/>
      </w:pPr>
    </w:p>
    <w:p w14:paraId="3B044B9D" w14:textId="77777777" w:rsidR="005C6861" w:rsidRDefault="005C6861" w:rsidP="005C6861">
      <w:pPr>
        <w:pStyle w:val="Heading3"/>
        <w:rPr>
          <w:u w:val="double"/>
        </w:rPr>
      </w:pPr>
      <w:r>
        <w:rPr>
          <w:u w:val="double"/>
        </w:rPr>
        <w:t>Unite 12: Messenger End User</w:t>
      </w:r>
    </w:p>
    <w:p w14:paraId="2ED58C65" w14:textId="77777777" w:rsidR="005C6861" w:rsidRDefault="00D135B1" w:rsidP="005C6861">
      <w:pPr>
        <w:pStyle w:val="ListParagraph"/>
        <w:numPr>
          <w:ilvl w:val="0"/>
          <w:numId w:val="32"/>
        </w:numPr>
        <w:spacing w:before="0" w:after="160" w:line="278" w:lineRule="auto"/>
      </w:pPr>
      <w:sdt>
        <w:sdtPr>
          <w:rPr>
            <w:b/>
            <w:bCs/>
          </w:rPr>
          <w:id w:val="-17498833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Create a template for a Priority Message to send out during the end of each term.</w:t>
      </w:r>
    </w:p>
    <w:p w14:paraId="5177C7AC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>All students and parents/guardians should receive this message in the school.</w:t>
      </w:r>
    </w:p>
    <w:p w14:paraId="7B33E82C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>In the message body, inform message recipients that grades have been posted. Include a sub-report of the student’s grade detail to give an overview.</w:t>
      </w:r>
    </w:p>
    <w:p w14:paraId="115EE642" w14:textId="77777777" w:rsidR="005C6861" w:rsidRPr="00AA5CB3" w:rsidRDefault="005C6861" w:rsidP="005C6861"/>
    <w:p w14:paraId="00B438A3" w14:textId="77777777" w:rsidR="005C6861" w:rsidRPr="00A86183" w:rsidRDefault="005C6861" w:rsidP="005C6861">
      <w:pPr>
        <w:pStyle w:val="Heading3"/>
        <w:rPr>
          <w:u w:val="double"/>
        </w:rPr>
      </w:pPr>
      <w:r w:rsidRPr="00A86183">
        <w:rPr>
          <w:u w:val="double"/>
        </w:rPr>
        <w:t>Unit 12: Ad Hoc Basics</w:t>
      </w:r>
    </w:p>
    <w:p w14:paraId="1CED83B5" w14:textId="77777777" w:rsidR="005C6861" w:rsidRDefault="00D135B1" w:rsidP="005C6861">
      <w:pPr>
        <w:pStyle w:val="ListParagraph"/>
        <w:numPr>
          <w:ilvl w:val="0"/>
          <w:numId w:val="36"/>
        </w:numPr>
        <w:spacing w:before="0" w:after="160" w:line="278" w:lineRule="auto"/>
      </w:pPr>
      <w:sdt>
        <w:sdtPr>
          <w:rPr>
            <w:rFonts w:eastAsia="MS Gothic"/>
            <w:b/>
            <w:bCs/>
          </w:rPr>
          <w:id w:val="129640627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 w:rsidRPr="00A82D2B">
        <w:rPr>
          <w:b/>
          <w:bCs/>
        </w:rPr>
        <w:t xml:space="preserve"> </w:t>
      </w:r>
      <w:r w:rsidR="005C6861">
        <w:t xml:space="preserve">Create a list of students who are active today. </w:t>
      </w:r>
    </w:p>
    <w:p w14:paraId="5EE27CF6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 xml:space="preserve">Also include </w:t>
      </w:r>
      <w:proofErr w:type="gramStart"/>
      <w:r>
        <w:t>their</w:t>
      </w:r>
      <w:proofErr w:type="gramEnd"/>
    </w:p>
    <w:p w14:paraId="31E0D647" w14:textId="77777777" w:rsidR="005C6861" w:rsidRDefault="005C6861" w:rsidP="005C6861">
      <w:pPr>
        <w:pStyle w:val="ListParagraph"/>
        <w:numPr>
          <w:ilvl w:val="2"/>
          <w:numId w:val="32"/>
        </w:numPr>
        <w:spacing w:before="0" w:after="160" w:line="278" w:lineRule="auto"/>
      </w:pPr>
      <w:r>
        <w:t>First Name</w:t>
      </w:r>
    </w:p>
    <w:p w14:paraId="198928FA" w14:textId="77777777" w:rsidR="005C6861" w:rsidRDefault="005C6861" w:rsidP="005C6861">
      <w:pPr>
        <w:pStyle w:val="ListParagraph"/>
        <w:numPr>
          <w:ilvl w:val="2"/>
          <w:numId w:val="32"/>
        </w:numPr>
        <w:spacing w:before="0" w:after="160" w:line="278" w:lineRule="auto"/>
      </w:pPr>
      <w:r>
        <w:t>Last Name</w:t>
      </w:r>
    </w:p>
    <w:p w14:paraId="3DF5C7BA" w14:textId="77777777" w:rsidR="005C6861" w:rsidRDefault="005C6861" w:rsidP="005C6861">
      <w:pPr>
        <w:pStyle w:val="ListParagraph"/>
        <w:numPr>
          <w:ilvl w:val="2"/>
          <w:numId w:val="32"/>
        </w:numPr>
        <w:spacing w:before="0" w:after="160" w:line="278" w:lineRule="auto"/>
      </w:pPr>
      <w:r>
        <w:t>Birthdate</w:t>
      </w:r>
    </w:p>
    <w:p w14:paraId="18FBFA4C" w14:textId="77777777" w:rsidR="005C6861" w:rsidRDefault="005C6861" w:rsidP="005C6861">
      <w:pPr>
        <w:pStyle w:val="ListParagraph"/>
        <w:numPr>
          <w:ilvl w:val="2"/>
          <w:numId w:val="32"/>
        </w:numPr>
        <w:spacing w:before="0" w:after="160" w:line="278" w:lineRule="auto"/>
      </w:pPr>
      <w:r>
        <w:t>Gender</w:t>
      </w:r>
    </w:p>
    <w:p w14:paraId="15BDF347" w14:textId="77777777" w:rsidR="005C6861" w:rsidRDefault="005C6861" w:rsidP="005C6861">
      <w:pPr>
        <w:pStyle w:val="ListParagraph"/>
        <w:numPr>
          <w:ilvl w:val="2"/>
          <w:numId w:val="32"/>
        </w:numPr>
        <w:spacing w:before="0" w:after="160" w:line="278" w:lineRule="auto"/>
      </w:pPr>
      <w:r>
        <w:t>Grade</w:t>
      </w:r>
    </w:p>
    <w:p w14:paraId="332AB114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>Filter to only include students in 9</w:t>
      </w:r>
      <w:r w:rsidRPr="00A82D2B">
        <w:rPr>
          <w:vertAlign w:val="superscript"/>
        </w:rPr>
        <w:t>th</w:t>
      </w:r>
      <w:r>
        <w:t xml:space="preserve"> </w:t>
      </w:r>
      <w:proofErr w:type="gramStart"/>
      <w:r>
        <w:t>grade</w:t>
      </w:r>
      <w:proofErr w:type="gramEnd"/>
    </w:p>
    <w:p w14:paraId="07D80E48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 xml:space="preserve">Format headers to resemble what is listed in letter a above. </w:t>
      </w:r>
    </w:p>
    <w:p w14:paraId="06A8949C" w14:textId="77777777" w:rsidR="005C6861" w:rsidRDefault="005C6861" w:rsidP="005C6861">
      <w:pPr>
        <w:pStyle w:val="ListParagraph"/>
        <w:numPr>
          <w:ilvl w:val="1"/>
          <w:numId w:val="32"/>
        </w:numPr>
        <w:spacing w:before="0" w:after="160" w:line="278" w:lineRule="auto"/>
      </w:pPr>
      <w:r>
        <w:t xml:space="preserve">Do not have the “active today” display in the </w:t>
      </w:r>
      <w:proofErr w:type="gramStart"/>
      <w:r>
        <w:t>report</w:t>
      </w:r>
      <w:proofErr w:type="gramEnd"/>
    </w:p>
    <w:p w14:paraId="0C59DDD8" w14:textId="77777777" w:rsidR="005C6861" w:rsidRDefault="005C6861" w:rsidP="005C6861">
      <w:pPr>
        <w:pStyle w:val="ListParagraph"/>
        <w:ind w:left="1440"/>
      </w:pPr>
    </w:p>
    <w:p w14:paraId="6EA071A5" w14:textId="77777777" w:rsidR="005C6861" w:rsidRPr="0038120A" w:rsidRDefault="00D135B1" w:rsidP="005C6861">
      <w:pPr>
        <w:pStyle w:val="ListParagraph"/>
        <w:numPr>
          <w:ilvl w:val="0"/>
          <w:numId w:val="32"/>
        </w:numPr>
        <w:spacing w:before="0" w:after="160" w:line="278" w:lineRule="auto"/>
      </w:pPr>
      <w:sdt>
        <w:sdtPr>
          <w:rPr>
            <w:b/>
            <w:bCs/>
          </w:rPr>
          <w:id w:val="-31418711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6861">
            <w:rPr>
              <w:rFonts w:ascii="MS Gothic" w:eastAsia="MS Gothic" w:hAnsi="MS Gothic" w:hint="eastAsia"/>
              <w:b/>
              <w:bCs/>
            </w:rPr>
            <w:t>☐</w:t>
          </w:r>
        </w:sdtContent>
      </w:sdt>
      <w:r w:rsidR="005C6861">
        <w:t xml:space="preserve"> Name your report “Your Initials 9</w:t>
      </w:r>
      <w:r w:rsidR="005C6861" w:rsidRPr="00A82D2B">
        <w:rPr>
          <w:vertAlign w:val="superscript"/>
        </w:rPr>
        <w:t>th</w:t>
      </w:r>
      <w:r w:rsidR="005C6861">
        <w:t xml:space="preserve"> Grade Active Students” and share to the Admin Folder</w:t>
      </w:r>
    </w:p>
    <w:p w14:paraId="159646CB" w14:textId="4EBA234A" w:rsidR="00AE17FC" w:rsidRPr="00AE17FC" w:rsidRDefault="00AE17FC" w:rsidP="005C6861">
      <w:pPr>
        <w:pStyle w:val="Title"/>
        <w:rPr>
          <w:rFonts w:cstheme="minorHAnsi"/>
          <w:b/>
          <w:bCs/>
          <w:spacing w:val="24"/>
          <w:sz w:val="28"/>
          <w:szCs w:val="28"/>
        </w:rPr>
      </w:pPr>
    </w:p>
    <w:sectPr w:rsidR="00AE17FC" w:rsidRPr="00AE17FC" w:rsidSect="00A80B8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2240" w:h="15840" w:code="1"/>
      <w:pgMar w:top="1440" w:right="1440" w:bottom="1440" w:left="1440" w:header="288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7B3F1" w14:textId="77777777" w:rsidR="00A80B80" w:rsidRDefault="00A80B80" w:rsidP="00CE5571">
      <w:r>
        <w:separator/>
      </w:r>
    </w:p>
    <w:p w14:paraId="117EEF42" w14:textId="77777777" w:rsidR="00A80B80" w:rsidRDefault="00A80B80" w:rsidP="00CE5571"/>
    <w:p w14:paraId="4DAD6E20" w14:textId="77777777" w:rsidR="00A80B80" w:rsidRDefault="00A80B80" w:rsidP="00CE5571"/>
    <w:p w14:paraId="11668F7B" w14:textId="77777777" w:rsidR="00A80B80" w:rsidRDefault="00A80B80" w:rsidP="00CE5571"/>
  </w:endnote>
  <w:endnote w:type="continuationSeparator" w:id="0">
    <w:p w14:paraId="24F249CE" w14:textId="77777777" w:rsidR="00A80B80" w:rsidRDefault="00A80B80" w:rsidP="00CE5571">
      <w:r>
        <w:continuationSeparator/>
      </w:r>
    </w:p>
    <w:p w14:paraId="7E061C7A" w14:textId="77777777" w:rsidR="00A80B80" w:rsidRDefault="00A80B80" w:rsidP="00CE5571"/>
    <w:p w14:paraId="4B7F80CF" w14:textId="77777777" w:rsidR="00A80B80" w:rsidRDefault="00A80B80" w:rsidP="00CE5571"/>
    <w:p w14:paraId="757D7537" w14:textId="77777777" w:rsidR="00A80B80" w:rsidRDefault="00A80B80" w:rsidP="00CE55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C24D0" w14:textId="77777777" w:rsidR="00323DC2" w:rsidRDefault="00323DC2" w:rsidP="00CE557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04D42FE" w14:textId="77777777" w:rsidR="00323DC2" w:rsidRDefault="00323DC2" w:rsidP="00CE5571">
    <w:pPr>
      <w:pStyle w:val="Footer"/>
    </w:pPr>
  </w:p>
  <w:p w14:paraId="2F0FAE77" w14:textId="77777777" w:rsidR="00323DC2" w:rsidRDefault="00323DC2" w:rsidP="00CE5571"/>
  <w:p w14:paraId="07A4DACF" w14:textId="77777777" w:rsidR="00323DC2" w:rsidRDefault="00323DC2" w:rsidP="00CE5571"/>
  <w:p w14:paraId="5A6AF550" w14:textId="77777777" w:rsidR="00323DC2" w:rsidRDefault="00323DC2" w:rsidP="00CE5571"/>
  <w:p w14:paraId="5451EE28" w14:textId="77777777" w:rsidR="00323DC2" w:rsidRDefault="00323DC2"/>
  <w:p w14:paraId="662A442E" w14:textId="77777777" w:rsidR="00323DC2" w:rsidRDefault="00323DC2"/>
  <w:p w14:paraId="7E8675C5" w14:textId="77777777" w:rsidR="00323DC2" w:rsidRDefault="00323DC2"/>
  <w:p w14:paraId="0760F756" w14:textId="77777777" w:rsidR="00323DC2" w:rsidRDefault="00323D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6F8F1" w14:textId="77777777" w:rsidR="00323DC2" w:rsidRDefault="00323DC2" w:rsidP="00A8551C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120"/>
      <w:jc w:val="center"/>
      <w:rPr>
        <w:rStyle w:val="MissionChar"/>
        <w:sz w:val="14"/>
        <w:szCs w:val="14"/>
      </w:rPr>
    </w:pPr>
    <w:r w:rsidRPr="00884925">
      <w:rPr>
        <w:rStyle w:val="MissionChar"/>
        <w:sz w:val="14"/>
        <w:szCs w:val="14"/>
      </w:rPr>
      <w:fldChar w:fldCharType="begin"/>
    </w:r>
    <w:r w:rsidRPr="00884925">
      <w:rPr>
        <w:rStyle w:val="MissionChar"/>
        <w:sz w:val="14"/>
        <w:szCs w:val="14"/>
      </w:rPr>
      <w:instrText xml:space="preserve"> PAGE   \* MERGEFORMAT </w:instrText>
    </w:r>
    <w:r w:rsidRPr="00884925">
      <w:rPr>
        <w:rStyle w:val="MissionChar"/>
        <w:sz w:val="14"/>
        <w:szCs w:val="14"/>
      </w:rPr>
      <w:fldChar w:fldCharType="separate"/>
    </w:r>
    <w:r>
      <w:rPr>
        <w:rStyle w:val="MissionChar"/>
        <w:sz w:val="14"/>
        <w:szCs w:val="14"/>
      </w:rPr>
      <w:t>6</w:t>
    </w:r>
    <w:r w:rsidRPr="00884925">
      <w:rPr>
        <w:rStyle w:val="MissionChar"/>
        <w:sz w:val="14"/>
        <w:szCs w:val="14"/>
      </w:rPr>
      <w:fldChar w:fldCharType="end"/>
    </w:r>
  </w:p>
  <w:p w14:paraId="5F992591" w14:textId="1B322190" w:rsidR="00323DC2" w:rsidRPr="00966247" w:rsidRDefault="00323DC2" w:rsidP="00966247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0"/>
      <w:jc w:val="center"/>
      <w:rPr>
        <w:color w:val="A6A6A6" w:themeColor="background1" w:themeShade="A6"/>
        <w:sz w:val="14"/>
        <w:szCs w:val="14"/>
      </w:rPr>
    </w:pPr>
    <w:r w:rsidRPr="00E13392">
      <w:rPr>
        <w:rStyle w:val="CopyrightChar"/>
        <w:color w:val="A6A6A6" w:themeColor="background1" w:themeShade="A6"/>
        <w:szCs w:val="14"/>
      </w:rPr>
      <w:t xml:space="preserve">© </w:t>
    </w:r>
    <w:r w:rsidRPr="00E13392">
      <w:rPr>
        <w:rStyle w:val="CopyrightChar"/>
        <w:color w:val="A6A6A6" w:themeColor="background1" w:themeShade="A6"/>
        <w:szCs w:val="14"/>
      </w:rPr>
      <w:fldChar w:fldCharType="begin"/>
    </w:r>
    <w:r w:rsidRPr="00E13392">
      <w:rPr>
        <w:rStyle w:val="CopyrightChar"/>
        <w:color w:val="A6A6A6" w:themeColor="background1" w:themeShade="A6"/>
        <w:szCs w:val="14"/>
      </w:rPr>
      <w:instrText xml:space="preserve"> DATE  \@ "yyyy"  \* MERGEFORMAT </w:instrText>
    </w:r>
    <w:r w:rsidRPr="00E13392">
      <w:rPr>
        <w:rStyle w:val="CopyrightChar"/>
        <w:color w:val="A6A6A6" w:themeColor="background1" w:themeShade="A6"/>
        <w:szCs w:val="14"/>
      </w:rPr>
      <w:fldChar w:fldCharType="separate"/>
    </w:r>
    <w:r w:rsidR="006949A5">
      <w:rPr>
        <w:rStyle w:val="CopyrightChar"/>
        <w:noProof/>
        <w:color w:val="A6A6A6" w:themeColor="background1" w:themeShade="A6"/>
        <w:szCs w:val="14"/>
      </w:rPr>
      <w:t>2024</w:t>
    </w:r>
    <w:r w:rsidRPr="00E13392">
      <w:rPr>
        <w:rStyle w:val="CopyrightChar"/>
        <w:color w:val="A6A6A6" w:themeColor="background1" w:themeShade="A6"/>
        <w:szCs w:val="14"/>
      </w:rPr>
      <w:fldChar w:fldCharType="end"/>
    </w:r>
    <w:r w:rsidRPr="00E13392">
      <w:rPr>
        <w:rStyle w:val="CopyrightChar"/>
        <w:color w:val="A6A6A6" w:themeColor="background1" w:themeShade="A6"/>
        <w:szCs w:val="14"/>
      </w:rPr>
      <w:t xml:space="preserve"> Infinite Campus, Inc. All Rights Reserved.</w:t>
    </w:r>
  </w:p>
  <w:p w14:paraId="11431ACC" w14:textId="77777777" w:rsidR="00323DC2" w:rsidRDefault="00323D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2D842" w14:textId="071C37E4" w:rsidR="00323DC2" w:rsidRPr="007B0D7B" w:rsidRDefault="00323DC2" w:rsidP="007B0D7B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0"/>
      <w:jc w:val="center"/>
      <w:rPr>
        <w:color w:val="A6A6A6" w:themeColor="background1" w:themeShade="A6"/>
        <w:sz w:val="14"/>
        <w:szCs w:val="14"/>
      </w:rPr>
    </w:pPr>
    <w:r w:rsidRPr="00E13392">
      <w:rPr>
        <w:rStyle w:val="CopyrightChar"/>
        <w:color w:val="A6A6A6" w:themeColor="background1" w:themeShade="A6"/>
        <w:szCs w:val="14"/>
      </w:rPr>
      <w:t xml:space="preserve">© </w:t>
    </w:r>
    <w:r w:rsidRPr="00E13392">
      <w:rPr>
        <w:rStyle w:val="CopyrightChar"/>
        <w:color w:val="A6A6A6" w:themeColor="background1" w:themeShade="A6"/>
        <w:szCs w:val="14"/>
      </w:rPr>
      <w:fldChar w:fldCharType="begin"/>
    </w:r>
    <w:r w:rsidRPr="00E13392">
      <w:rPr>
        <w:rStyle w:val="CopyrightChar"/>
        <w:color w:val="A6A6A6" w:themeColor="background1" w:themeShade="A6"/>
        <w:szCs w:val="14"/>
      </w:rPr>
      <w:instrText xml:space="preserve"> DATE  \@ "yyyy"  \* MERGEFORMAT </w:instrText>
    </w:r>
    <w:r w:rsidRPr="00E13392">
      <w:rPr>
        <w:rStyle w:val="CopyrightChar"/>
        <w:color w:val="A6A6A6" w:themeColor="background1" w:themeShade="A6"/>
        <w:szCs w:val="14"/>
      </w:rPr>
      <w:fldChar w:fldCharType="separate"/>
    </w:r>
    <w:r w:rsidR="006949A5">
      <w:rPr>
        <w:rStyle w:val="CopyrightChar"/>
        <w:noProof/>
        <w:color w:val="A6A6A6" w:themeColor="background1" w:themeShade="A6"/>
        <w:szCs w:val="14"/>
      </w:rPr>
      <w:t>2024</w:t>
    </w:r>
    <w:r w:rsidRPr="00E13392">
      <w:rPr>
        <w:rStyle w:val="CopyrightChar"/>
        <w:color w:val="A6A6A6" w:themeColor="background1" w:themeShade="A6"/>
        <w:szCs w:val="14"/>
      </w:rPr>
      <w:fldChar w:fldCharType="end"/>
    </w:r>
    <w:r w:rsidRPr="00E13392">
      <w:rPr>
        <w:rStyle w:val="CopyrightChar"/>
        <w:color w:val="A6A6A6" w:themeColor="background1" w:themeShade="A6"/>
        <w:szCs w:val="14"/>
      </w:rPr>
      <w:t xml:space="preserve"> Infinite Campus, Inc. All Rights Reserved.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CEB5F" w14:textId="77777777" w:rsidR="00DB61FF" w:rsidRDefault="00DB61FF" w:rsidP="00CE557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0E4639" w14:textId="77777777" w:rsidR="00DB61FF" w:rsidRDefault="00DB61FF" w:rsidP="00CE5571">
    <w:pPr>
      <w:pStyle w:val="Footer"/>
    </w:pPr>
  </w:p>
  <w:p w14:paraId="44A8C0B7" w14:textId="77777777" w:rsidR="00DB61FF" w:rsidRDefault="00DB61FF" w:rsidP="00CE5571"/>
  <w:p w14:paraId="18F5F550" w14:textId="77777777" w:rsidR="00DB61FF" w:rsidRDefault="00DB61FF" w:rsidP="00CE5571"/>
  <w:p w14:paraId="2ED0C6D2" w14:textId="77777777" w:rsidR="00DB61FF" w:rsidRDefault="00DB61FF" w:rsidP="00CE5571"/>
  <w:p w14:paraId="1A682814" w14:textId="77777777" w:rsidR="00DB61FF" w:rsidRDefault="00DB61FF"/>
  <w:p w14:paraId="28D64D2D" w14:textId="77777777" w:rsidR="00DB61FF" w:rsidRDefault="00DB61FF"/>
  <w:p w14:paraId="405B7CE2" w14:textId="77777777" w:rsidR="00DB61FF" w:rsidRDefault="00DB61FF"/>
  <w:p w14:paraId="10D2B329" w14:textId="77777777" w:rsidR="00DB61FF" w:rsidRDefault="00DB61F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BAA97" w14:textId="77777777" w:rsidR="00DB61FF" w:rsidRDefault="00DB61FF" w:rsidP="00A8551C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120"/>
      <w:jc w:val="center"/>
      <w:rPr>
        <w:rStyle w:val="MissionChar"/>
        <w:sz w:val="14"/>
        <w:szCs w:val="14"/>
      </w:rPr>
    </w:pPr>
    <w:r w:rsidRPr="00884925">
      <w:rPr>
        <w:rStyle w:val="MissionChar"/>
        <w:sz w:val="14"/>
        <w:szCs w:val="14"/>
      </w:rPr>
      <w:fldChar w:fldCharType="begin"/>
    </w:r>
    <w:r w:rsidRPr="00884925">
      <w:rPr>
        <w:rStyle w:val="MissionChar"/>
        <w:sz w:val="14"/>
        <w:szCs w:val="14"/>
      </w:rPr>
      <w:instrText xml:space="preserve"> PAGE   \* MERGEFORMAT </w:instrText>
    </w:r>
    <w:r w:rsidRPr="00884925">
      <w:rPr>
        <w:rStyle w:val="MissionChar"/>
        <w:sz w:val="14"/>
        <w:szCs w:val="14"/>
      </w:rPr>
      <w:fldChar w:fldCharType="separate"/>
    </w:r>
    <w:r w:rsidR="006C5CA6">
      <w:rPr>
        <w:rStyle w:val="MissionChar"/>
        <w:sz w:val="14"/>
        <w:szCs w:val="14"/>
      </w:rPr>
      <w:t>6</w:t>
    </w:r>
    <w:r w:rsidRPr="00884925">
      <w:rPr>
        <w:rStyle w:val="MissionChar"/>
        <w:sz w:val="14"/>
        <w:szCs w:val="14"/>
      </w:rPr>
      <w:fldChar w:fldCharType="end"/>
    </w:r>
  </w:p>
  <w:p w14:paraId="3C3C29F7" w14:textId="64AC12E1" w:rsidR="00DB61FF" w:rsidRPr="00966247" w:rsidRDefault="00DB61FF" w:rsidP="00966247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0"/>
      <w:jc w:val="center"/>
      <w:rPr>
        <w:color w:val="A6A6A6" w:themeColor="background1" w:themeShade="A6"/>
        <w:sz w:val="14"/>
        <w:szCs w:val="14"/>
      </w:rPr>
    </w:pPr>
    <w:r w:rsidRPr="00E13392">
      <w:rPr>
        <w:rStyle w:val="CopyrightChar"/>
        <w:color w:val="A6A6A6" w:themeColor="background1" w:themeShade="A6"/>
        <w:szCs w:val="14"/>
      </w:rPr>
      <w:t xml:space="preserve">© </w:t>
    </w:r>
    <w:r w:rsidRPr="00E13392">
      <w:rPr>
        <w:rStyle w:val="CopyrightChar"/>
        <w:color w:val="A6A6A6" w:themeColor="background1" w:themeShade="A6"/>
        <w:szCs w:val="14"/>
      </w:rPr>
      <w:fldChar w:fldCharType="begin"/>
    </w:r>
    <w:r w:rsidRPr="00E13392">
      <w:rPr>
        <w:rStyle w:val="CopyrightChar"/>
        <w:color w:val="A6A6A6" w:themeColor="background1" w:themeShade="A6"/>
        <w:szCs w:val="14"/>
      </w:rPr>
      <w:instrText xml:space="preserve"> DATE  \@ "yyyy"  \* MERGEFORMAT </w:instrText>
    </w:r>
    <w:r w:rsidRPr="00E13392">
      <w:rPr>
        <w:rStyle w:val="CopyrightChar"/>
        <w:color w:val="A6A6A6" w:themeColor="background1" w:themeShade="A6"/>
        <w:szCs w:val="14"/>
      </w:rPr>
      <w:fldChar w:fldCharType="separate"/>
    </w:r>
    <w:r w:rsidR="006949A5">
      <w:rPr>
        <w:rStyle w:val="CopyrightChar"/>
        <w:noProof/>
        <w:color w:val="A6A6A6" w:themeColor="background1" w:themeShade="A6"/>
        <w:szCs w:val="14"/>
      </w:rPr>
      <w:t>2024</w:t>
    </w:r>
    <w:r w:rsidRPr="00E13392">
      <w:rPr>
        <w:rStyle w:val="CopyrightChar"/>
        <w:color w:val="A6A6A6" w:themeColor="background1" w:themeShade="A6"/>
        <w:szCs w:val="14"/>
      </w:rPr>
      <w:fldChar w:fldCharType="end"/>
    </w:r>
    <w:r w:rsidRPr="00E13392">
      <w:rPr>
        <w:rStyle w:val="CopyrightChar"/>
        <w:color w:val="A6A6A6" w:themeColor="background1" w:themeShade="A6"/>
        <w:szCs w:val="14"/>
      </w:rPr>
      <w:t xml:space="preserve"> Infinite Campus, Inc. All Rights Reserved.</w:t>
    </w:r>
  </w:p>
  <w:p w14:paraId="6B22AAAA" w14:textId="77777777" w:rsidR="00DB61FF" w:rsidRDefault="00DB61F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7F114" w14:textId="491A2687" w:rsidR="00DB61FF" w:rsidRPr="007B0D7B" w:rsidRDefault="00DB61FF" w:rsidP="007B0D7B">
    <w:pPr>
      <w:pStyle w:val="Footer"/>
      <w:tabs>
        <w:tab w:val="clear" w:pos="4320"/>
        <w:tab w:val="clear" w:pos="8640"/>
        <w:tab w:val="center" w:pos="4680"/>
        <w:tab w:val="right" w:pos="9360"/>
      </w:tabs>
      <w:spacing w:before="0" w:after="0"/>
      <w:jc w:val="center"/>
      <w:rPr>
        <w:color w:val="A6A6A6" w:themeColor="background1" w:themeShade="A6"/>
        <w:sz w:val="14"/>
        <w:szCs w:val="14"/>
      </w:rPr>
    </w:pPr>
    <w:r w:rsidRPr="00E13392">
      <w:rPr>
        <w:rStyle w:val="CopyrightChar"/>
        <w:color w:val="A6A6A6" w:themeColor="background1" w:themeShade="A6"/>
        <w:szCs w:val="14"/>
      </w:rPr>
      <w:t xml:space="preserve">© </w:t>
    </w:r>
    <w:r w:rsidRPr="00E13392">
      <w:rPr>
        <w:rStyle w:val="CopyrightChar"/>
        <w:color w:val="A6A6A6" w:themeColor="background1" w:themeShade="A6"/>
        <w:szCs w:val="14"/>
      </w:rPr>
      <w:fldChar w:fldCharType="begin"/>
    </w:r>
    <w:r w:rsidRPr="00E13392">
      <w:rPr>
        <w:rStyle w:val="CopyrightChar"/>
        <w:color w:val="A6A6A6" w:themeColor="background1" w:themeShade="A6"/>
        <w:szCs w:val="14"/>
      </w:rPr>
      <w:instrText xml:space="preserve"> DATE  \@ "yyyy"  \* MERGEFORMAT </w:instrText>
    </w:r>
    <w:r w:rsidRPr="00E13392">
      <w:rPr>
        <w:rStyle w:val="CopyrightChar"/>
        <w:color w:val="A6A6A6" w:themeColor="background1" w:themeShade="A6"/>
        <w:szCs w:val="14"/>
      </w:rPr>
      <w:fldChar w:fldCharType="separate"/>
    </w:r>
    <w:r w:rsidR="006949A5">
      <w:rPr>
        <w:rStyle w:val="CopyrightChar"/>
        <w:noProof/>
        <w:color w:val="A6A6A6" w:themeColor="background1" w:themeShade="A6"/>
        <w:szCs w:val="14"/>
      </w:rPr>
      <w:t>2024</w:t>
    </w:r>
    <w:r w:rsidRPr="00E13392">
      <w:rPr>
        <w:rStyle w:val="CopyrightChar"/>
        <w:color w:val="A6A6A6" w:themeColor="background1" w:themeShade="A6"/>
        <w:szCs w:val="14"/>
      </w:rPr>
      <w:fldChar w:fldCharType="end"/>
    </w:r>
    <w:r w:rsidRPr="00E13392">
      <w:rPr>
        <w:rStyle w:val="CopyrightChar"/>
        <w:color w:val="A6A6A6" w:themeColor="background1" w:themeShade="A6"/>
        <w:szCs w:val="14"/>
      </w:rPr>
      <w:t xml:space="preserve"> Infinite Campus, Inc.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A5D42" w14:textId="77777777" w:rsidR="00A80B80" w:rsidRDefault="00A80B80" w:rsidP="00CE5571">
      <w:r>
        <w:separator/>
      </w:r>
    </w:p>
    <w:p w14:paraId="1D789B80" w14:textId="77777777" w:rsidR="00A80B80" w:rsidRDefault="00A80B80" w:rsidP="00CE5571"/>
    <w:p w14:paraId="36F22DE8" w14:textId="77777777" w:rsidR="00A80B80" w:rsidRDefault="00A80B80" w:rsidP="00CE5571"/>
    <w:p w14:paraId="03D7DDCC" w14:textId="77777777" w:rsidR="00A80B80" w:rsidRDefault="00A80B80" w:rsidP="00CE5571"/>
  </w:footnote>
  <w:footnote w:type="continuationSeparator" w:id="0">
    <w:p w14:paraId="2E00A82C" w14:textId="77777777" w:rsidR="00A80B80" w:rsidRDefault="00A80B80" w:rsidP="00CE5571">
      <w:r>
        <w:continuationSeparator/>
      </w:r>
    </w:p>
    <w:p w14:paraId="6A4062AB" w14:textId="77777777" w:rsidR="00A80B80" w:rsidRDefault="00A80B80" w:rsidP="00CE5571"/>
    <w:p w14:paraId="43162D49" w14:textId="77777777" w:rsidR="00A80B80" w:rsidRDefault="00A80B80" w:rsidP="00CE5571"/>
    <w:p w14:paraId="44D42A54" w14:textId="77777777" w:rsidR="00A80B80" w:rsidRDefault="00A80B80" w:rsidP="00CE55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43942" w14:textId="77777777" w:rsidR="00323DC2" w:rsidRDefault="00D135B1" w:rsidP="00CE5571">
    <w:pPr>
      <w:pStyle w:val="Header"/>
    </w:pPr>
    <w:r>
      <w:rPr>
        <w:noProof/>
      </w:rPr>
      <w:pict w14:anchorId="48B2F9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35" type="#_x0000_t136" style="position:absolute;margin-left:0;margin-top:0;width:539.85pt;height:119.95pt;rotation:315;z-index:-2516331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Preliminary"/>
          <w10:wrap anchorx="margin" anchory="margin"/>
        </v:shape>
      </w:pict>
    </w:r>
    <w:r>
      <w:rPr>
        <w:noProof/>
      </w:rPr>
      <w:pict w14:anchorId="1526B9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margin-left:0;margin-top:0;width:612pt;height:11in;z-index:-251635200;mso-position-horizontal:center;mso-position-horizontal-relative:margin;mso-position-vertical:center;mso-position-vertical-relative:margin" o:allowincell="f">
          <v:imagedata r:id="rId1" o:title="COLOR_LH"/>
          <w10:wrap anchorx="margin" anchory="margin"/>
        </v:shape>
      </w:pict>
    </w:r>
    <w:r>
      <w:rPr>
        <w:noProof/>
      </w:rPr>
      <w:pict w14:anchorId="0995A6FA">
        <v:shape id="_x0000_s1033" type="#_x0000_t75" style="position:absolute;margin-left:0;margin-top:0;width:612pt;height:11in;z-index:-251636224;mso-position-horizontal:center;mso-position-horizontal-relative:margin;mso-position-vertical:center;mso-position-vertical-relative:margin" o:allowincell="f">
          <v:imagedata r:id="rId1" o:title="COLOR_LH"/>
          <w10:wrap anchorx="margin" anchory="margin"/>
        </v:shape>
      </w:pict>
    </w:r>
  </w:p>
  <w:p w14:paraId="56A562C8" w14:textId="77777777" w:rsidR="00323DC2" w:rsidRDefault="00323DC2" w:rsidP="00CE5571"/>
  <w:p w14:paraId="21CB6947" w14:textId="77777777" w:rsidR="00323DC2" w:rsidRDefault="00323DC2" w:rsidP="00CE5571"/>
  <w:p w14:paraId="13927B5F" w14:textId="77777777" w:rsidR="00323DC2" w:rsidRDefault="00323DC2" w:rsidP="00CE5571"/>
  <w:p w14:paraId="7593B64A" w14:textId="77777777" w:rsidR="00323DC2" w:rsidRDefault="00323DC2"/>
  <w:p w14:paraId="3EC5195D" w14:textId="77777777" w:rsidR="00323DC2" w:rsidRDefault="00323DC2"/>
  <w:p w14:paraId="2A6ACE97" w14:textId="77777777" w:rsidR="00323DC2" w:rsidRDefault="00323DC2"/>
  <w:p w14:paraId="5E844D79" w14:textId="77777777" w:rsidR="00323DC2" w:rsidRDefault="00323D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8955" w14:textId="77777777" w:rsidR="00323DC2" w:rsidRPr="00497176" w:rsidRDefault="00323DC2" w:rsidP="00CE5AFE">
    <w:pPr>
      <w:pStyle w:val="Header"/>
      <w:tabs>
        <w:tab w:val="clear" w:pos="4320"/>
        <w:tab w:val="clear" w:pos="8640"/>
      </w:tabs>
      <w:spacing w:before="0" w:after="0"/>
      <w:rPr>
        <w:rFonts w:cstheme="minorHAnsi"/>
      </w:rPr>
    </w:pPr>
    <w:r w:rsidRPr="00497176">
      <w:rPr>
        <w:rFonts w:cstheme="minorHAnsi"/>
        <w:noProof/>
      </w:rPr>
      <w:drawing>
        <wp:anchor distT="0" distB="0" distL="114300" distR="114300" simplePos="0" relativeHeight="251684352" behindDoc="1" locked="1" layoutInCell="1" allowOverlap="1" wp14:anchorId="4D337F57" wp14:editId="4BA90120">
          <wp:simplePos x="914400" y="609600"/>
          <wp:positionH relativeFrom="page">
            <wp:posOffset>1039</wp:posOffset>
          </wp:positionH>
          <wp:positionV relativeFrom="page">
            <wp:align>center</wp:align>
          </wp:positionV>
          <wp:extent cx="7779385" cy="10067290"/>
          <wp:effectExtent l="0" t="0" r="0" b="0"/>
          <wp:wrapNone/>
          <wp:docPr id="568095928" name="Picture 5680959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-P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9465" cy="1006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7176">
      <w:rPr>
        <w:rFonts w:cstheme="minorHAnsi"/>
        <w:noProof/>
      </w:rPr>
      <w:drawing>
        <wp:anchor distT="0" distB="0" distL="114300" distR="114300" simplePos="0" relativeHeight="251685376" behindDoc="1" locked="1" layoutInCell="1" allowOverlap="1" wp14:anchorId="2D9CFE45" wp14:editId="7AD36824">
          <wp:simplePos x="914400" y="609600"/>
          <wp:positionH relativeFrom="page">
            <wp:posOffset>1039</wp:posOffset>
          </wp:positionH>
          <wp:positionV relativeFrom="page">
            <wp:align>center</wp:align>
          </wp:positionV>
          <wp:extent cx="7779385" cy="10067290"/>
          <wp:effectExtent l="0" t="0" r="0" b="0"/>
          <wp:wrapNone/>
          <wp:docPr id="1432783782" name="Picture 14327837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-P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9465" cy="1006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0A69">
      <w:rPr>
        <w:rFonts w:cstheme="minorHAnsi"/>
        <w:noProof/>
      </w:rPr>
      <w:t>Internal</w:t>
    </w:r>
    <w:r>
      <w:rPr>
        <w:rFonts w:cstheme="minorHAnsi"/>
        <w:noProof/>
      </w:rPr>
      <w:t xml:space="preserve"> Implementation Planning</w:t>
    </w:r>
    <w:r w:rsidRPr="00497176">
      <w:rPr>
        <w:rFonts w:cstheme="minorHAnsi"/>
      </w:rPr>
      <w:t xml:space="preserve"> Meeting</w:t>
    </w:r>
  </w:p>
  <w:p w14:paraId="5AB2665B" w14:textId="77777777" w:rsidR="00323DC2" w:rsidRPr="004F7CA7" w:rsidRDefault="00323DC2" w:rsidP="004F7CA7">
    <w:pPr>
      <w:pStyle w:val="Header"/>
      <w:tabs>
        <w:tab w:val="clear" w:pos="4320"/>
        <w:tab w:val="clear" w:pos="8640"/>
      </w:tabs>
      <w:spacing w:before="0" w:after="0"/>
      <w:rPr>
        <w:rFonts w:cstheme="minorHAnsi"/>
        <w:color w:val="F261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FCE76" w14:textId="77777777" w:rsidR="00323DC2" w:rsidRDefault="00323DC2">
    <w:pPr>
      <w:pStyle w:val="Header"/>
    </w:pPr>
    <w:r>
      <w:rPr>
        <w:noProof/>
      </w:rPr>
      <w:drawing>
        <wp:anchor distT="0" distB="0" distL="114300" distR="114300" simplePos="0" relativeHeight="251682304" behindDoc="1" locked="1" layoutInCell="1" allowOverlap="1" wp14:anchorId="1B4F2D6F" wp14:editId="478EB4A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10058400"/>
          <wp:effectExtent l="0" t="0" r="0" b="0"/>
          <wp:wrapNone/>
          <wp:docPr id="1182402483" name="Picture 11824024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softHyphen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5DDDF" w14:textId="77777777" w:rsidR="00DB61FF" w:rsidRDefault="00D135B1" w:rsidP="00CE5571">
    <w:pPr>
      <w:pStyle w:val="Header"/>
    </w:pPr>
    <w:r>
      <w:rPr>
        <w:noProof/>
      </w:rPr>
      <w:pict w14:anchorId="48B4F6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8308" o:spid="_x0000_s1032" type="#_x0000_t136" style="position:absolute;margin-left:0;margin-top:0;width:539.85pt;height:119.95pt;rotation:315;z-index:-25165056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Preliminary"/>
          <w10:wrap anchorx="margin" anchory="margin"/>
        </v:shape>
      </w:pict>
    </w:r>
    <w:r>
      <w:rPr>
        <w:noProof/>
      </w:rPr>
      <w:pict w14:anchorId="615068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013780" o:spid="_x0000_s1031" type="#_x0000_t75" style="position:absolute;margin-left:0;margin-top:0;width:612pt;height:11in;z-index:-251652608;mso-position-horizontal:center;mso-position-horizontal-relative:margin;mso-position-vertical:center;mso-position-vertical-relative:margin" o:allowincell="f">
          <v:imagedata r:id="rId1" o:title="COLOR_LH"/>
          <w10:wrap anchorx="margin" anchory="margin"/>
        </v:shape>
      </w:pict>
    </w:r>
    <w:r>
      <w:rPr>
        <w:noProof/>
      </w:rPr>
      <w:pict w14:anchorId="64BE3D6B">
        <v:shape id="WordPictureWatermark13041200" o:spid="_x0000_s1030" type="#_x0000_t75" style="position:absolute;margin-left:0;margin-top:0;width:612pt;height:11in;z-index:-251653632;mso-position-horizontal:center;mso-position-horizontal-relative:margin;mso-position-vertical:center;mso-position-vertical-relative:margin" o:allowincell="f">
          <v:imagedata r:id="rId1" o:title="COLOR_LH"/>
          <w10:wrap anchorx="margin" anchory="margin"/>
        </v:shape>
      </w:pict>
    </w:r>
  </w:p>
  <w:p w14:paraId="0CCD9D4A" w14:textId="77777777" w:rsidR="00DB61FF" w:rsidRDefault="00DB61FF" w:rsidP="00CE5571"/>
  <w:p w14:paraId="4717DB3A" w14:textId="77777777" w:rsidR="00DB61FF" w:rsidRDefault="00DB61FF" w:rsidP="00CE5571"/>
  <w:p w14:paraId="79421483" w14:textId="77777777" w:rsidR="00DB61FF" w:rsidRDefault="00DB61FF" w:rsidP="00CE5571"/>
  <w:p w14:paraId="7719DAA0" w14:textId="77777777" w:rsidR="00DB61FF" w:rsidRDefault="00DB61FF"/>
  <w:p w14:paraId="35E521D7" w14:textId="77777777" w:rsidR="00DB61FF" w:rsidRDefault="00DB61FF"/>
  <w:p w14:paraId="324FF65F" w14:textId="77777777" w:rsidR="00DB61FF" w:rsidRDefault="00DB61FF"/>
  <w:p w14:paraId="40AB5601" w14:textId="77777777" w:rsidR="00DB61FF" w:rsidRDefault="00DB61F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962BE" w14:textId="722DD1BC" w:rsidR="005C6861" w:rsidRPr="00497176" w:rsidRDefault="004F7CA7" w:rsidP="00CE5AFE">
    <w:pPr>
      <w:pStyle w:val="Header"/>
      <w:tabs>
        <w:tab w:val="clear" w:pos="4320"/>
        <w:tab w:val="clear" w:pos="8640"/>
      </w:tabs>
      <w:spacing w:before="0" w:after="0"/>
      <w:rPr>
        <w:rFonts w:cstheme="minorHAnsi"/>
        <w:noProof/>
      </w:rPr>
    </w:pPr>
    <w:r w:rsidRPr="00497176">
      <w:rPr>
        <w:rFonts w:cstheme="minorHAnsi"/>
        <w:noProof/>
      </w:rPr>
      <w:drawing>
        <wp:anchor distT="0" distB="0" distL="114300" distR="114300" simplePos="0" relativeHeight="251676160" behindDoc="1" locked="1" layoutInCell="1" allowOverlap="1" wp14:anchorId="71471DD7" wp14:editId="5050B77E">
          <wp:simplePos x="914400" y="609600"/>
          <wp:positionH relativeFrom="page">
            <wp:posOffset>1039</wp:posOffset>
          </wp:positionH>
          <wp:positionV relativeFrom="page">
            <wp:align>center</wp:align>
          </wp:positionV>
          <wp:extent cx="7779385" cy="10067290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-P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9465" cy="1006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5AFE" w:rsidRPr="00497176">
      <w:rPr>
        <w:rFonts w:cstheme="minorHAnsi"/>
        <w:noProof/>
      </w:rPr>
      <w:drawing>
        <wp:anchor distT="0" distB="0" distL="114300" distR="114300" simplePos="0" relativeHeight="251678208" behindDoc="1" locked="1" layoutInCell="1" allowOverlap="1" wp14:anchorId="439C3650" wp14:editId="5ADC7739">
          <wp:simplePos x="914400" y="609600"/>
          <wp:positionH relativeFrom="page">
            <wp:posOffset>1039</wp:posOffset>
          </wp:positionH>
          <wp:positionV relativeFrom="page">
            <wp:align>center</wp:align>
          </wp:positionV>
          <wp:extent cx="7779385" cy="1006729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-P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9465" cy="1006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2DFEF3C" w14:textId="77777777" w:rsidR="00DB61FF" w:rsidRPr="004F7CA7" w:rsidRDefault="00DB61FF" w:rsidP="004F7CA7">
    <w:pPr>
      <w:pStyle w:val="Header"/>
      <w:tabs>
        <w:tab w:val="clear" w:pos="4320"/>
        <w:tab w:val="clear" w:pos="8640"/>
      </w:tabs>
      <w:spacing w:before="0" w:after="0"/>
      <w:rPr>
        <w:rFonts w:cstheme="minorHAnsi"/>
        <w:color w:val="F26126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52876" w14:textId="77777777" w:rsidR="00DB61FF" w:rsidRDefault="00DB61FF">
    <w:pPr>
      <w:pStyle w:val="Header"/>
    </w:pPr>
    <w:r>
      <w:rPr>
        <w:noProof/>
      </w:rPr>
      <w:drawing>
        <wp:anchor distT="0" distB="0" distL="114300" distR="114300" simplePos="0" relativeHeight="251664896" behindDoc="1" locked="1" layoutInCell="1" allowOverlap="1" wp14:anchorId="56D6AF94" wp14:editId="051AB3D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1005840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mpus-Letterhead-Backgrou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07901"/>
    <w:multiLevelType w:val="hybridMultilevel"/>
    <w:tmpl w:val="35C09970"/>
    <w:lvl w:ilvl="0" w:tplc="8A86D4B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31D01"/>
    <w:multiLevelType w:val="hybridMultilevel"/>
    <w:tmpl w:val="E19CE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0510D0"/>
    <w:multiLevelType w:val="hybridMultilevel"/>
    <w:tmpl w:val="1DA0F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0069F"/>
    <w:multiLevelType w:val="hybridMultilevel"/>
    <w:tmpl w:val="48AC65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524D7F"/>
    <w:multiLevelType w:val="hybridMultilevel"/>
    <w:tmpl w:val="7136A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07687"/>
    <w:multiLevelType w:val="hybridMultilevel"/>
    <w:tmpl w:val="F73EC8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E95D6D"/>
    <w:multiLevelType w:val="hybridMultilevel"/>
    <w:tmpl w:val="C876CD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77DD6"/>
    <w:multiLevelType w:val="hybridMultilevel"/>
    <w:tmpl w:val="CE2AA1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264C3B"/>
    <w:multiLevelType w:val="hybridMultilevel"/>
    <w:tmpl w:val="DF44C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0795F"/>
    <w:multiLevelType w:val="hybridMultilevel"/>
    <w:tmpl w:val="2CCE42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F70474"/>
    <w:multiLevelType w:val="hybridMultilevel"/>
    <w:tmpl w:val="FFFFFFFF"/>
    <w:lvl w:ilvl="0" w:tplc="86DAD680">
      <w:start w:val="1"/>
      <w:numFmt w:val="decimal"/>
      <w:lvlText w:val="%1."/>
      <w:lvlJc w:val="left"/>
      <w:pPr>
        <w:ind w:left="720" w:hanging="360"/>
      </w:pPr>
    </w:lvl>
    <w:lvl w:ilvl="1" w:tplc="87DA54EC">
      <w:start w:val="1"/>
      <w:numFmt w:val="lowerLetter"/>
      <w:lvlText w:val="%2."/>
      <w:lvlJc w:val="left"/>
      <w:pPr>
        <w:ind w:left="1440" w:hanging="360"/>
      </w:pPr>
    </w:lvl>
    <w:lvl w:ilvl="2" w:tplc="5038C29E">
      <w:start w:val="1"/>
      <w:numFmt w:val="lowerRoman"/>
      <w:lvlText w:val="%3."/>
      <w:lvlJc w:val="right"/>
      <w:pPr>
        <w:ind w:left="2160" w:hanging="180"/>
      </w:pPr>
    </w:lvl>
    <w:lvl w:ilvl="3" w:tplc="DED2D8A8">
      <w:start w:val="1"/>
      <w:numFmt w:val="decimal"/>
      <w:lvlText w:val="%4."/>
      <w:lvlJc w:val="left"/>
      <w:pPr>
        <w:ind w:left="2880" w:hanging="360"/>
      </w:pPr>
    </w:lvl>
    <w:lvl w:ilvl="4" w:tplc="30709C50">
      <w:start w:val="1"/>
      <w:numFmt w:val="lowerLetter"/>
      <w:lvlText w:val="%5."/>
      <w:lvlJc w:val="left"/>
      <w:pPr>
        <w:ind w:left="3600" w:hanging="360"/>
      </w:pPr>
    </w:lvl>
    <w:lvl w:ilvl="5" w:tplc="27C05548">
      <w:start w:val="1"/>
      <w:numFmt w:val="lowerRoman"/>
      <w:lvlText w:val="%6."/>
      <w:lvlJc w:val="right"/>
      <w:pPr>
        <w:ind w:left="4320" w:hanging="180"/>
      </w:pPr>
    </w:lvl>
    <w:lvl w:ilvl="6" w:tplc="2BBC5592">
      <w:start w:val="1"/>
      <w:numFmt w:val="decimal"/>
      <w:lvlText w:val="%7."/>
      <w:lvlJc w:val="left"/>
      <w:pPr>
        <w:ind w:left="5040" w:hanging="360"/>
      </w:pPr>
    </w:lvl>
    <w:lvl w:ilvl="7" w:tplc="52BC888E">
      <w:start w:val="1"/>
      <w:numFmt w:val="lowerLetter"/>
      <w:lvlText w:val="%8."/>
      <w:lvlJc w:val="left"/>
      <w:pPr>
        <w:ind w:left="5760" w:hanging="360"/>
      </w:pPr>
    </w:lvl>
    <w:lvl w:ilvl="8" w:tplc="342CC5C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B6C8F"/>
    <w:multiLevelType w:val="hybridMultilevel"/>
    <w:tmpl w:val="4C0A937A"/>
    <w:lvl w:ilvl="0" w:tplc="8A86D4B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BA3D1D"/>
    <w:multiLevelType w:val="hybridMultilevel"/>
    <w:tmpl w:val="FFFFFFFF"/>
    <w:lvl w:ilvl="0" w:tplc="1ADCD8DC">
      <w:start w:val="1"/>
      <w:numFmt w:val="decimal"/>
      <w:lvlText w:val="%1."/>
      <w:lvlJc w:val="left"/>
      <w:pPr>
        <w:ind w:left="720" w:hanging="360"/>
      </w:pPr>
    </w:lvl>
    <w:lvl w:ilvl="1" w:tplc="15523D24">
      <w:start w:val="1"/>
      <w:numFmt w:val="lowerLetter"/>
      <w:lvlText w:val="%2."/>
      <w:lvlJc w:val="left"/>
      <w:pPr>
        <w:ind w:left="1440" w:hanging="360"/>
      </w:pPr>
    </w:lvl>
    <w:lvl w:ilvl="2" w:tplc="E692FC98">
      <w:start w:val="1"/>
      <w:numFmt w:val="lowerRoman"/>
      <w:lvlText w:val="%3."/>
      <w:lvlJc w:val="right"/>
      <w:pPr>
        <w:ind w:left="2160" w:hanging="180"/>
      </w:pPr>
    </w:lvl>
    <w:lvl w:ilvl="3" w:tplc="1E145300">
      <w:start w:val="1"/>
      <w:numFmt w:val="decimal"/>
      <w:lvlText w:val="%4."/>
      <w:lvlJc w:val="left"/>
      <w:pPr>
        <w:ind w:left="2880" w:hanging="360"/>
      </w:pPr>
    </w:lvl>
    <w:lvl w:ilvl="4" w:tplc="7E74C1F6">
      <w:start w:val="1"/>
      <w:numFmt w:val="lowerLetter"/>
      <w:lvlText w:val="%5."/>
      <w:lvlJc w:val="left"/>
      <w:pPr>
        <w:ind w:left="3600" w:hanging="360"/>
      </w:pPr>
    </w:lvl>
    <w:lvl w:ilvl="5" w:tplc="7AEC4C26">
      <w:start w:val="1"/>
      <w:numFmt w:val="lowerRoman"/>
      <w:lvlText w:val="%6."/>
      <w:lvlJc w:val="right"/>
      <w:pPr>
        <w:ind w:left="4320" w:hanging="180"/>
      </w:pPr>
    </w:lvl>
    <w:lvl w:ilvl="6" w:tplc="E006FB4E">
      <w:start w:val="1"/>
      <w:numFmt w:val="decimal"/>
      <w:lvlText w:val="%7."/>
      <w:lvlJc w:val="left"/>
      <w:pPr>
        <w:ind w:left="5040" w:hanging="360"/>
      </w:pPr>
    </w:lvl>
    <w:lvl w:ilvl="7" w:tplc="A8B22B68">
      <w:start w:val="1"/>
      <w:numFmt w:val="lowerLetter"/>
      <w:lvlText w:val="%8."/>
      <w:lvlJc w:val="left"/>
      <w:pPr>
        <w:ind w:left="5760" w:hanging="360"/>
      </w:pPr>
    </w:lvl>
    <w:lvl w:ilvl="8" w:tplc="ADE0D7C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134C5"/>
    <w:multiLevelType w:val="hybridMultilevel"/>
    <w:tmpl w:val="D620386E"/>
    <w:lvl w:ilvl="0" w:tplc="8A86D4B6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60945"/>
    <w:multiLevelType w:val="hybridMultilevel"/>
    <w:tmpl w:val="8E46B2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EB067E"/>
    <w:multiLevelType w:val="hybridMultilevel"/>
    <w:tmpl w:val="75744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F62568"/>
    <w:multiLevelType w:val="hybridMultilevel"/>
    <w:tmpl w:val="809207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57A309"/>
    <w:multiLevelType w:val="hybridMultilevel"/>
    <w:tmpl w:val="FFFFFFFF"/>
    <w:lvl w:ilvl="0" w:tplc="DE2A97F0">
      <w:start w:val="1"/>
      <w:numFmt w:val="decimal"/>
      <w:lvlText w:val="%1."/>
      <w:lvlJc w:val="left"/>
      <w:pPr>
        <w:ind w:left="720" w:hanging="360"/>
      </w:pPr>
    </w:lvl>
    <w:lvl w:ilvl="1" w:tplc="749CE790">
      <w:start w:val="1"/>
      <w:numFmt w:val="lowerLetter"/>
      <w:lvlText w:val="%2."/>
      <w:lvlJc w:val="left"/>
      <w:pPr>
        <w:ind w:left="1440" w:hanging="360"/>
      </w:pPr>
    </w:lvl>
    <w:lvl w:ilvl="2" w:tplc="0FF46576">
      <w:start w:val="1"/>
      <w:numFmt w:val="lowerRoman"/>
      <w:lvlText w:val="%3."/>
      <w:lvlJc w:val="right"/>
      <w:pPr>
        <w:ind w:left="2160" w:hanging="180"/>
      </w:pPr>
    </w:lvl>
    <w:lvl w:ilvl="3" w:tplc="FB383606">
      <w:start w:val="1"/>
      <w:numFmt w:val="decimal"/>
      <w:lvlText w:val="%4."/>
      <w:lvlJc w:val="left"/>
      <w:pPr>
        <w:ind w:left="2880" w:hanging="360"/>
      </w:pPr>
    </w:lvl>
    <w:lvl w:ilvl="4" w:tplc="EBD6FC68">
      <w:start w:val="1"/>
      <w:numFmt w:val="lowerLetter"/>
      <w:lvlText w:val="%5."/>
      <w:lvlJc w:val="left"/>
      <w:pPr>
        <w:ind w:left="3600" w:hanging="360"/>
      </w:pPr>
    </w:lvl>
    <w:lvl w:ilvl="5" w:tplc="DA4641EE">
      <w:start w:val="1"/>
      <w:numFmt w:val="lowerRoman"/>
      <w:lvlText w:val="%6."/>
      <w:lvlJc w:val="right"/>
      <w:pPr>
        <w:ind w:left="4320" w:hanging="180"/>
      </w:pPr>
    </w:lvl>
    <w:lvl w:ilvl="6" w:tplc="D786C51E">
      <w:start w:val="1"/>
      <w:numFmt w:val="decimal"/>
      <w:lvlText w:val="%7."/>
      <w:lvlJc w:val="left"/>
      <w:pPr>
        <w:ind w:left="5040" w:hanging="360"/>
      </w:pPr>
    </w:lvl>
    <w:lvl w:ilvl="7" w:tplc="9CD8B0E0">
      <w:start w:val="1"/>
      <w:numFmt w:val="lowerLetter"/>
      <w:lvlText w:val="%8."/>
      <w:lvlJc w:val="left"/>
      <w:pPr>
        <w:ind w:left="5760" w:hanging="360"/>
      </w:pPr>
    </w:lvl>
    <w:lvl w:ilvl="8" w:tplc="FE3E36E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4F590D"/>
    <w:multiLevelType w:val="hybridMultilevel"/>
    <w:tmpl w:val="FEDCE4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D51430"/>
    <w:multiLevelType w:val="hybridMultilevel"/>
    <w:tmpl w:val="46021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348D86"/>
    <w:multiLevelType w:val="hybridMultilevel"/>
    <w:tmpl w:val="FFFFFFFF"/>
    <w:lvl w:ilvl="0" w:tplc="3C68DD1E">
      <w:start w:val="1"/>
      <w:numFmt w:val="decimal"/>
      <w:lvlText w:val="%1."/>
      <w:lvlJc w:val="left"/>
      <w:pPr>
        <w:ind w:left="720" w:hanging="360"/>
      </w:pPr>
    </w:lvl>
    <w:lvl w:ilvl="1" w:tplc="74542E68">
      <w:start w:val="1"/>
      <w:numFmt w:val="lowerLetter"/>
      <w:lvlText w:val="%2."/>
      <w:lvlJc w:val="left"/>
      <w:pPr>
        <w:ind w:left="1440" w:hanging="360"/>
      </w:pPr>
    </w:lvl>
    <w:lvl w:ilvl="2" w:tplc="D248A308">
      <w:start w:val="1"/>
      <w:numFmt w:val="lowerRoman"/>
      <w:lvlText w:val="%3."/>
      <w:lvlJc w:val="right"/>
      <w:pPr>
        <w:ind w:left="2160" w:hanging="180"/>
      </w:pPr>
    </w:lvl>
    <w:lvl w:ilvl="3" w:tplc="01AA544C">
      <w:start w:val="1"/>
      <w:numFmt w:val="decimal"/>
      <w:lvlText w:val="%4."/>
      <w:lvlJc w:val="left"/>
      <w:pPr>
        <w:ind w:left="2880" w:hanging="360"/>
      </w:pPr>
    </w:lvl>
    <w:lvl w:ilvl="4" w:tplc="5298FADE">
      <w:start w:val="1"/>
      <w:numFmt w:val="lowerLetter"/>
      <w:lvlText w:val="%5."/>
      <w:lvlJc w:val="left"/>
      <w:pPr>
        <w:ind w:left="3600" w:hanging="360"/>
      </w:pPr>
    </w:lvl>
    <w:lvl w:ilvl="5" w:tplc="C8529D24">
      <w:start w:val="1"/>
      <w:numFmt w:val="lowerRoman"/>
      <w:lvlText w:val="%6."/>
      <w:lvlJc w:val="right"/>
      <w:pPr>
        <w:ind w:left="4320" w:hanging="180"/>
      </w:pPr>
    </w:lvl>
    <w:lvl w:ilvl="6" w:tplc="F82C580E">
      <w:start w:val="1"/>
      <w:numFmt w:val="decimal"/>
      <w:lvlText w:val="%7."/>
      <w:lvlJc w:val="left"/>
      <w:pPr>
        <w:ind w:left="5040" w:hanging="360"/>
      </w:pPr>
    </w:lvl>
    <w:lvl w:ilvl="7" w:tplc="93C6AE56">
      <w:start w:val="1"/>
      <w:numFmt w:val="lowerLetter"/>
      <w:lvlText w:val="%8."/>
      <w:lvlJc w:val="left"/>
      <w:pPr>
        <w:ind w:left="5760" w:hanging="360"/>
      </w:pPr>
    </w:lvl>
    <w:lvl w:ilvl="8" w:tplc="A7B428A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4DD10"/>
    <w:multiLevelType w:val="hybridMultilevel"/>
    <w:tmpl w:val="FFFFFFFF"/>
    <w:lvl w:ilvl="0" w:tplc="B53EA32C">
      <w:start w:val="1"/>
      <w:numFmt w:val="decimal"/>
      <w:lvlText w:val="%1."/>
      <w:lvlJc w:val="left"/>
      <w:pPr>
        <w:ind w:left="720" w:hanging="360"/>
      </w:pPr>
    </w:lvl>
    <w:lvl w:ilvl="1" w:tplc="6616DEF8">
      <w:start w:val="1"/>
      <w:numFmt w:val="lowerLetter"/>
      <w:lvlText w:val="%2."/>
      <w:lvlJc w:val="left"/>
      <w:pPr>
        <w:ind w:left="1440" w:hanging="360"/>
      </w:pPr>
    </w:lvl>
    <w:lvl w:ilvl="2" w:tplc="701C4E7A">
      <w:start w:val="1"/>
      <w:numFmt w:val="lowerRoman"/>
      <w:lvlText w:val="%3."/>
      <w:lvlJc w:val="right"/>
      <w:pPr>
        <w:ind w:left="2160" w:hanging="180"/>
      </w:pPr>
    </w:lvl>
    <w:lvl w:ilvl="3" w:tplc="ED5EF2DE">
      <w:start w:val="1"/>
      <w:numFmt w:val="decimal"/>
      <w:lvlText w:val="%4."/>
      <w:lvlJc w:val="left"/>
      <w:pPr>
        <w:ind w:left="2880" w:hanging="360"/>
      </w:pPr>
    </w:lvl>
    <w:lvl w:ilvl="4" w:tplc="E716BEB8">
      <w:start w:val="1"/>
      <w:numFmt w:val="lowerLetter"/>
      <w:lvlText w:val="%5."/>
      <w:lvlJc w:val="left"/>
      <w:pPr>
        <w:ind w:left="3600" w:hanging="360"/>
      </w:pPr>
    </w:lvl>
    <w:lvl w:ilvl="5" w:tplc="1B70DC9E">
      <w:start w:val="1"/>
      <w:numFmt w:val="lowerRoman"/>
      <w:lvlText w:val="%6."/>
      <w:lvlJc w:val="right"/>
      <w:pPr>
        <w:ind w:left="4320" w:hanging="180"/>
      </w:pPr>
    </w:lvl>
    <w:lvl w:ilvl="6" w:tplc="20C0BFFA">
      <w:start w:val="1"/>
      <w:numFmt w:val="decimal"/>
      <w:lvlText w:val="%7."/>
      <w:lvlJc w:val="left"/>
      <w:pPr>
        <w:ind w:left="5040" w:hanging="360"/>
      </w:pPr>
    </w:lvl>
    <w:lvl w:ilvl="7" w:tplc="6BEA62CC">
      <w:start w:val="1"/>
      <w:numFmt w:val="lowerLetter"/>
      <w:lvlText w:val="%8."/>
      <w:lvlJc w:val="left"/>
      <w:pPr>
        <w:ind w:left="5760" w:hanging="360"/>
      </w:pPr>
    </w:lvl>
    <w:lvl w:ilvl="8" w:tplc="8AB25E8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52FF5"/>
    <w:multiLevelType w:val="hybridMultilevel"/>
    <w:tmpl w:val="2FAAD7C0"/>
    <w:lvl w:ilvl="0" w:tplc="F1A2838E">
      <w:start w:val="1"/>
      <w:numFmt w:val="lowerLetter"/>
      <w:lvlText w:val="%1."/>
      <w:lvlJc w:val="left"/>
      <w:pPr>
        <w:ind w:left="144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6936CF"/>
    <w:multiLevelType w:val="hybridMultilevel"/>
    <w:tmpl w:val="E37CBC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CA480A"/>
    <w:multiLevelType w:val="hybridMultilevel"/>
    <w:tmpl w:val="83B41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802CA4"/>
    <w:multiLevelType w:val="hybridMultilevel"/>
    <w:tmpl w:val="FFFFFFFF"/>
    <w:lvl w:ilvl="0" w:tplc="D10C7612">
      <w:start w:val="1"/>
      <w:numFmt w:val="decimal"/>
      <w:lvlText w:val="%1."/>
      <w:lvlJc w:val="left"/>
      <w:pPr>
        <w:ind w:left="720" w:hanging="360"/>
      </w:pPr>
    </w:lvl>
    <w:lvl w:ilvl="1" w:tplc="0B0E81EE">
      <w:start w:val="1"/>
      <w:numFmt w:val="lowerLetter"/>
      <w:lvlText w:val="%2."/>
      <w:lvlJc w:val="left"/>
      <w:pPr>
        <w:ind w:left="1440" w:hanging="360"/>
      </w:pPr>
    </w:lvl>
    <w:lvl w:ilvl="2" w:tplc="0CCC629C">
      <w:start w:val="1"/>
      <w:numFmt w:val="lowerRoman"/>
      <w:lvlText w:val="%3."/>
      <w:lvlJc w:val="right"/>
      <w:pPr>
        <w:ind w:left="2160" w:hanging="180"/>
      </w:pPr>
    </w:lvl>
    <w:lvl w:ilvl="3" w:tplc="80862E10">
      <w:start w:val="1"/>
      <w:numFmt w:val="decimal"/>
      <w:lvlText w:val="%4."/>
      <w:lvlJc w:val="left"/>
      <w:pPr>
        <w:ind w:left="2880" w:hanging="360"/>
      </w:pPr>
    </w:lvl>
    <w:lvl w:ilvl="4" w:tplc="A2042540">
      <w:start w:val="1"/>
      <w:numFmt w:val="lowerLetter"/>
      <w:lvlText w:val="%5."/>
      <w:lvlJc w:val="left"/>
      <w:pPr>
        <w:ind w:left="3600" w:hanging="360"/>
      </w:pPr>
    </w:lvl>
    <w:lvl w:ilvl="5" w:tplc="6A7C6E9C">
      <w:start w:val="1"/>
      <w:numFmt w:val="lowerRoman"/>
      <w:lvlText w:val="%6."/>
      <w:lvlJc w:val="right"/>
      <w:pPr>
        <w:ind w:left="4320" w:hanging="180"/>
      </w:pPr>
    </w:lvl>
    <w:lvl w:ilvl="6" w:tplc="CD06E06C">
      <w:start w:val="1"/>
      <w:numFmt w:val="decimal"/>
      <w:lvlText w:val="%7."/>
      <w:lvlJc w:val="left"/>
      <w:pPr>
        <w:ind w:left="5040" w:hanging="360"/>
      </w:pPr>
    </w:lvl>
    <w:lvl w:ilvl="7" w:tplc="2250D212">
      <w:start w:val="1"/>
      <w:numFmt w:val="lowerLetter"/>
      <w:lvlText w:val="%8."/>
      <w:lvlJc w:val="left"/>
      <w:pPr>
        <w:ind w:left="5760" w:hanging="360"/>
      </w:pPr>
    </w:lvl>
    <w:lvl w:ilvl="8" w:tplc="AEC41B3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066288"/>
    <w:multiLevelType w:val="multilevel"/>
    <w:tmpl w:val="7866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6B3309"/>
    <w:multiLevelType w:val="hybridMultilevel"/>
    <w:tmpl w:val="5EBCD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719671B"/>
    <w:multiLevelType w:val="hybridMultilevel"/>
    <w:tmpl w:val="A4443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B1DCF3"/>
    <w:multiLevelType w:val="hybridMultilevel"/>
    <w:tmpl w:val="FFFFFFFF"/>
    <w:lvl w:ilvl="0" w:tplc="5E601B7A">
      <w:start w:val="1"/>
      <w:numFmt w:val="decimal"/>
      <w:lvlText w:val="%1."/>
      <w:lvlJc w:val="left"/>
      <w:pPr>
        <w:ind w:left="720" w:hanging="360"/>
      </w:pPr>
    </w:lvl>
    <w:lvl w:ilvl="1" w:tplc="9258DBAE">
      <w:start w:val="1"/>
      <w:numFmt w:val="lowerLetter"/>
      <w:lvlText w:val="%2."/>
      <w:lvlJc w:val="left"/>
      <w:pPr>
        <w:ind w:left="1440" w:hanging="360"/>
      </w:pPr>
    </w:lvl>
    <w:lvl w:ilvl="2" w:tplc="5B9A8CD2">
      <w:start w:val="1"/>
      <w:numFmt w:val="lowerRoman"/>
      <w:lvlText w:val="%3."/>
      <w:lvlJc w:val="right"/>
      <w:pPr>
        <w:ind w:left="2160" w:hanging="180"/>
      </w:pPr>
    </w:lvl>
    <w:lvl w:ilvl="3" w:tplc="DE8E7420">
      <w:start w:val="1"/>
      <w:numFmt w:val="decimal"/>
      <w:lvlText w:val="%4."/>
      <w:lvlJc w:val="left"/>
      <w:pPr>
        <w:ind w:left="2880" w:hanging="360"/>
      </w:pPr>
    </w:lvl>
    <w:lvl w:ilvl="4" w:tplc="61A0A076">
      <w:start w:val="1"/>
      <w:numFmt w:val="lowerLetter"/>
      <w:lvlText w:val="%5."/>
      <w:lvlJc w:val="left"/>
      <w:pPr>
        <w:ind w:left="3600" w:hanging="360"/>
      </w:pPr>
    </w:lvl>
    <w:lvl w:ilvl="5" w:tplc="52005A72">
      <w:start w:val="1"/>
      <w:numFmt w:val="lowerRoman"/>
      <w:lvlText w:val="%6."/>
      <w:lvlJc w:val="right"/>
      <w:pPr>
        <w:ind w:left="4320" w:hanging="180"/>
      </w:pPr>
    </w:lvl>
    <w:lvl w:ilvl="6" w:tplc="385471B6">
      <w:start w:val="1"/>
      <w:numFmt w:val="decimal"/>
      <w:lvlText w:val="%7."/>
      <w:lvlJc w:val="left"/>
      <w:pPr>
        <w:ind w:left="5040" w:hanging="360"/>
      </w:pPr>
    </w:lvl>
    <w:lvl w:ilvl="7" w:tplc="C9566534">
      <w:start w:val="1"/>
      <w:numFmt w:val="lowerLetter"/>
      <w:lvlText w:val="%8."/>
      <w:lvlJc w:val="left"/>
      <w:pPr>
        <w:ind w:left="5760" w:hanging="360"/>
      </w:pPr>
    </w:lvl>
    <w:lvl w:ilvl="8" w:tplc="ED76541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D64B0"/>
    <w:multiLevelType w:val="hybridMultilevel"/>
    <w:tmpl w:val="FFFFFFFF"/>
    <w:lvl w:ilvl="0" w:tplc="6C662014">
      <w:start w:val="1"/>
      <w:numFmt w:val="decimal"/>
      <w:lvlText w:val="%1."/>
      <w:lvlJc w:val="left"/>
      <w:pPr>
        <w:ind w:left="720" w:hanging="360"/>
      </w:pPr>
    </w:lvl>
    <w:lvl w:ilvl="1" w:tplc="F39E791E">
      <w:start w:val="1"/>
      <w:numFmt w:val="lowerLetter"/>
      <w:lvlText w:val="%2."/>
      <w:lvlJc w:val="left"/>
      <w:pPr>
        <w:ind w:left="1440" w:hanging="360"/>
      </w:pPr>
    </w:lvl>
    <w:lvl w:ilvl="2" w:tplc="F03844A0">
      <w:start w:val="1"/>
      <w:numFmt w:val="lowerRoman"/>
      <w:lvlText w:val="%3."/>
      <w:lvlJc w:val="right"/>
      <w:pPr>
        <w:ind w:left="2160" w:hanging="180"/>
      </w:pPr>
    </w:lvl>
    <w:lvl w:ilvl="3" w:tplc="007E3F18">
      <w:start w:val="1"/>
      <w:numFmt w:val="decimal"/>
      <w:lvlText w:val="%4."/>
      <w:lvlJc w:val="left"/>
      <w:pPr>
        <w:ind w:left="2880" w:hanging="360"/>
      </w:pPr>
    </w:lvl>
    <w:lvl w:ilvl="4" w:tplc="DE46B8C2">
      <w:start w:val="1"/>
      <w:numFmt w:val="lowerLetter"/>
      <w:lvlText w:val="%5."/>
      <w:lvlJc w:val="left"/>
      <w:pPr>
        <w:ind w:left="3600" w:hanging="360"/>
      </w:pPr>
    </w:lvl>
    <w:lvl w:ilvl="5" w:tplc="62D288E2">
      <w:start w:val="1"/>
      <w:numFmt w:val="lowerRoman"/>
      <w:lvlText w:val="%6."/>
      <w:lvlJc w:val="right"/>
      <w:pPr>
        <w:ind w:left="4320" w:hanging="180"/>
      </w:pPr>
    </w:lvl>
    <w:lvl w:ilvl="6" w:tplc="EB42F784">
      <w:start w:val="1"/>
      <w:numFmt w:val="decimal"/>
      <w:lvlText w:val="%7."/>
      <w:lvlJc w:val="left"/>
      <w:pPr>
        <w:ind w:left="5040" w:hanging="360"/>
      </w:pPr>
    </w:lvl>
    <w:lvl w:ilvl="7" w:tplc="2BC0DFDA">
      <w:start w:val="1"/>
      <w:numFmt w:val="lowerLetter"/>
      <w:lvlText w:val="%8."/>
      <w:lvlJc w:val="left"/>
      <w:pPr>
        <w:ind w:left="5760" w:hanging="360"/>
      </w:pPr>
    </w:lvl>
    <w:lvl w:ilvl="8" w:tplc="422CEF3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4659AE"/>
    <w:multiLevelType w:val="hybridMultilevel"/>
    <w:tmpl w:val="1B68CD68"/>
    <w:lvl w:ilvl="0" w:tplc="040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2" w15:restartNumberingAfterBreak="0">
    <w:nsid w:val="702454AD"/>
    <w:multiLevelType w:val="hybridMultilevel"/>
    <w:tmpl w:val="19C038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BB738B1"/>
    <w:multiLevelType w:val="hybridMultilevel"/>
    <w:tmpl w:val="FFFFFFFF"/>
    <w:lvl w:ilvl="0" w:tplc="A6A804A2">
      <w:start w:val="1"/>
      <w:numFmt w:val="decimal"/>
      <w:lvlText w:val="%1."/>
      <w:lvlJc w:val="left"/>
      <w:pPr>
        <w:ind w:left="720" w:hanging="360"/>
      </w:pPr>
    </w:lvl>
    <w:lvl w:ilvl="1" w:tplc="0E02E72C">
      <w:start w:val="1"/>
      <w:numFmt w:val="lowerLetter"/>
      <w:lvlText w:val="%2."/>
      <w:lvlJc w:val="left"/>
      <w:pPr>
        <w:ind w:left="1440" w:hanging="360"/>
      </w:pPr>
    </w:lvl>
    <w:lvl w:ilvl="2" w:tplc="05B695EE">
      <w:start w:val="1"/>
      <w:numFmt w:val="lowerRoman"/>
      <w:lvlText w:val="%3."/>
      <w:lvlJc w:val="right"/>
      <w:pPr>
        <w:ind w:left="2160" w:hanging="180"/>
      </w:pPr>
    </w:lvl>
    <w:lvl w:ilvl="3" w:tplc="78EC590C">
      <w:start w:val="1"/>
      <w:numFmt w:val="decimal"/>
      <w:lvlText w:val="%4."/>
      <w:lvlJc w:val="left"/>
      <w:pPr>
        <w:ind w:left="2880" w:hanging="360"/>
      </w:pPr>
    </w:lvl>
    <w:lvl w:ilvl="4" w:tplc="A8543AF0">
      <w:start w:val="1"/>
      <w:numFmt w:val="lowerLetter"/>
      <w:lvlText w:val="%5."/>
      <w:lvlJc w:val="left"/>
      <w:pPr>
        <w:ind w:left="3600" w:hanging="360"/>
      </w:pPr>
    </w:lvl>
    <w:lvl w:ilvl="5" w:tplc="6838ABD0">
      <w:start w:val="1"/>
      <w:numFmt w:val="lowerRoman"/>
      <w:lvlText w:val="%6."/>
      <w:lvlJc w:val="right"/>
      <w:pPr>
        <w:ind w:left="4320" w:hanging="180"/>
      </w:pPr>
    </w:lvl>
    <w:lvl w:ilvl="6" w:tplc="DE7A7564">
      <w:start w:val="1"/>
      <w:numFmt w:val="decimal"/>
      <w:lvlText w:val="%7."/>
      <w:lvlJc w:val="left"/>
      <w:pPr>
        <w:ind w:left="5040" w:hanging="360"/>
      </w:pPr>
    </w:lvl>
    <w:lvl w:ilvl="7" w:tplc="DCD21482">
      <w:start w:val="1"/>
      <w:numFmt w:val="lowerLetter"/>
      <w:lvlText w:val="%8."/>
      <w:lvlJc w:val="left"/>
      <w:pPr>
        <w:ind w:left="5760" w:hanging="360"/>
      </w:pPr>
    </w:lvl>
    <w:lvl w:ilvl="8" w:tplc="1EF4C164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9200D"/>
    <w:multiLevelType w:val="hybridMultilevel"/>
    <w:tmpl w:val="7BD05E32"/>
    <w:lvl w:ilvl="0" w:tplc="0ED44334">
      <w:start w:val="1"/>
      <w:numFmt w:val="decimal"/>
      <w:lvlText w:val="%1."/>
      <w:lvlJc w:val="left"/>
      <w:pPr>
        <w:ind w:left="720" w:hanging="360"/>
      </w:pPr>
      <w:rPr>
        <w:rFonts w:asciiTheme="minorHAnsi" w:eastAsia="MS Gothic" w:hAnsiTheme="minorHAnsi" w:cstheme="minorBidi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  <w:i/>
        <w:iCs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373F8"/>
    <w:multiLevelType w:val="hybridMultilevel"/>
    <w:tmpl w:val="730E84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37644790">
    <w:abstractNumId w:val="19"/>
  </w:num>
  <w:num w:numId="2" w16cid:durableId="872574199">
    <w:abstractNumId w:val="3"/>
  </w:num>
  <w:num w:numId="3" w16cid:durableId="1243415994">
    <w:abstractNumId w:val="7"/>
  </w:num>
  <w:num w:numId="4" w16cid:durableId="747076583">
    <w:abstractNumId w:val="5"/>
  </w:num>
  <w:num w:numId="5" w16cid:durableId="1444225457">
    <w:abstractNumId w:val="9"/>
  </w:num>
  <w:num w:numId="6" w16cid:durableId="947859871">
    <w:abstractNumId w:val="27"/>
  </w:num>
  <w:num w:numId="7" w16cid:durableId="1246722895">
    <w:abstractNumId w:val="18"/>
  </w:num>
  <w:num w:numId="8" w16cid:durableId="1514881828">
    <w:abstractNumId w:val="2"/>
  </w:num>
  <w:num w:numId="9" w16cid:durableId="1088962949">
    <w:abstractNumId w:val="35"/>
  </w:num>
  <w:num w:numId="10" w16cid:durableId="1292515476">
    <w:abstractNumId w:val="23"/>
  </w:num>
  <w:num w:numId="11" w16cid:durableId="1338386674">
    <w:abstractNumId w:val="31"/>
  </w:num>
  <w:num w:numId="12" w16cid:durableId="221791434">
    <w:abstractNumId w:val="14"/>
  </w:num>
  <w:num w:numId="13" w16cid:durableId="1462771875">
    <w:abstractNumId w:val="16"/>
  </w:num>
  <w:num w:numId="14" w16cid:durableId="1630277664">
    <w:abstractNumId w:val="32"/>
  </w:num>
  <w:num w:numId="15" w16cid:durableId="1715037755">
    <w:abstractNumId w:val="1"/>
  </w:num>
  <w:num w:numId="16" w16cid:durableId="935404874">
    <w:abstractNumId w:val="22"/>
  </w:num>
  <w:num w:numId="17" w16cid:durableId="774515480">
    <w:abstractNumId w:val="26"/>
  </w:num>
  <w:num w:numId="18" w16cid:durableId="1549417255">
    <w:abstractNumId w:val="28"/>
  </w:num>
  <w:num w:numId="19" w16cid:durableId="224340388">
    <w:abstractNumId w:val="4"/>
  </w:num>
  <w:num w:numId="20" w16cid:durableId="4483650">
    <w:abstractNumId w:val="24"/>
  </w:num>
  <w:num w:numId="21" w16cid:durableId="1733773206">
    <w:abstractNumId w:val="15"/>
  </w:num>
  <w:num w:numId="22" w16cid:durableId="1925146189">
    <w:abstractNumId w:val="8"/>
  </w:num>
  <w:num w:numId="23" w16cid:durableId="9152125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90939790">
    <w:abstractNumId w:val="30"/>
  </w:num>
  <w:num w:numId="25" w16cid:durableId="761217094">
    <w:abstractNumId w:val="25"/>
  </w:num>
  <w:num w:numId="26" w16cid:durableId="633412629">
    <w:abstractNumId w:val="10"/>
  </w:num>
  <w:num w:numId="27" w16cid:durableId="1217087354">
    <w:abstractNumId w:val="12"/>
  </w:num>
  <w:num w:numId="28" w16cid:durableId="943072769">
    <w:abstractNumId w:val="29"/>
  </w:num>
  <w:num w:numId="29" w16cid:durableId="182866028">
    <w:abstractNumId w:val="20"/>
  </w:num>
  <w:num w:numId="30" w16cid:durableId="1967732857">
    <w:abstractNumId w:val="21"/>
  </w:num>
  <w:num w:numId="31" w16cid:durableId="604922295">
    <w:abstractNumId w:val="17"/>
  </w:num>
  <w:num w:numId="32" w16cid:durableId="353650357">
    <w:abstractNumId w:val="33"/>
  </w:num>
  <w:num w:numId="33" w16cid:durableId="575826199">
    <w:abstractNumId w:val="13"/>
  </w:num>
  <w:num w:numId="34" w16cid:durableId="199051866">
    <w:abstractNumId w:val="0"/>
  </w:num>
  <w:num w:numId="35" w16cid:durableId="2081513175">
    <w:abstractNumId w:val="11"/>
  </w:num>
  <w:num w:numId="36" w16cid:durableId="1341589627">
    <w:abstractNumId w:val="3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65E"/>
    <w:rsid w:val="000042FA"/>
    <w:rsid w:val="00012F75"/>
    <w:rsid w:val="00013607"/>
    <w:rsid w:val="00013AF4"/>
    <w:rsid w:val="00015447"/>
    <w:rsid w:val="00015730"/>
    <w:rsid w:val="000160B9"/>
    <w:rsid w:val="00016760"/>
    <w:rsid w:val="00016DBB"/>
    <w:rsid w:val="00022C42"/>
    <w:rsid w:val="000264C4"/>
    <w:rsid w:val="00027F8E"/>
    <w:rsid w:val="00030D1B"/>
    <w:rsid w:val="000332C9"/>
    <w:rsid w:val="00033FC2"/>
    <w:rsid w:val="00035B44"/>
    <w:rsid w:val="00036577"/>
    <w:rsid w:val="00036FB1"/>
    <w:rsid w:val="00042CF0"/>
    <w:rsid w:val="000445E1"/>
    <w:rsid w:val="000455FA"/>
    <w:rsid w:val="0005062D"/>
    <w:rsid w:val="00052D3B"/>
    <w:rsid w:val="000539D0"/>
    <w:rsid w:val="00053A64"/>
    <w:rsid w:val="000550C3"/>
    <w:rsid w:val="0005552C"/>
    <w:rsid w:val="000555B5"/>
    <w:rsid w:val="000557B4"/>
    <w:rsid w:val="00056730"/>
    <w:rsid w:val="00057100"/>
    <w:rsid w:val="00060ED7"/>
    <w:rsid w:val="00062500"/>
    <w:rsid w:val="0006362F"/>
    <w:rsid w:val="000636C1"/>
    <w:rsid w:val="00064E58"/>
    <w:rsid w:val="000650E8"/>
    <w:rsid w:val="0007029A"/>
    <w:rsid w:val="000707A3"/>
    <w:rsid w:val="0007237B"/>
    <w:rsid w:val="00074791"/>
    <w:rsid w:val="0007492F"/>
    <w:rsid w:val="00076C67"/>
    <w:rsid w:val="00085646"/>
    <w:rsid w:val="00086584"/>
    <w:rsid w:val="00086FC0"/>
    <w:rsid w:val="0009041C"/>
    <w:rsid w:val="00090BE3"/>
    <w:rsid w:val="00091079"/>
    <w:rsid w:val="00092F53"/>
    <w:rsid w:val="00094E8B"/>
    <w:rsid w:val="0009532F"/>
    <w:rsid w:val="000960AE"/>
    <w:rsid w:val="000965C0"/>
    <w:rsid w:val="000A34D5"/>
    <w:rsid w:val="000A59C2"/>
    <w:rsid w:val="000A663F"/>
    <w:rsid w:val="000A68D6"/>
    <w:rsid w:val="000B4649"/>
    <w:rsid w:val="000B4900"/>
    <w:rsid w:val="000B59F3"/>
    <w:rsid w:val="000B74AC"/>
    <w:rsid w:val="000C013E"/>
    <w:rsid w:val="000C1AFC"/>
    <w:rsid w:val="000C50FB"/>
    <w:rsid w:val="000D1E5F"/>
    <w:rsid w:val="000D3359"/>
    <w:rsid w:val="000D4321"/>
    <w:rsid w:val="000D44C6"/>
    <w:rsid w:val="000D474E"/>
    <w:rsid w:val="000E3EE6"/>
    <w:rsid w:val="000E581D"/>
    <w:rsid w:val="000F1D97"/>
    <w:rsid w:val="000F2A23"/>
    <w:rsid w:val="000F3F37"/>
    <w:rsid w:val="000F60A2"/>
    <w:rsid w:val="00104A33"/>
    <w:rsid w:val="00106BA7"/>
    <w:rsid w:val="001119EA"/>
    <w:rsid w:val="001142C8"/>
    <w:rsid w:val="00115940"/>
    <w:rsid w:val="001174AF"/>
    <w:rsid w:val="00124112"/>
    <w:rsid w:val="00126493"/>
    <w:rsid w:val="00126A25"/>
    <w:rsid w:val="00126EAF"/>
    <w:rsid w:val="00130C05"/>
    <w:rsid w:val="001333D0"/>
    <w:rsid w:val="001359CC"/>
    <w:rsid w:val="00136AF3"/>
    <w:rsid w:val="001405CB"/>
    <w:rsid w:val="00142D68"/>
    <w:rsid w:val="001439F0"/>
    <w:rsid w:val="00143B63"/>
    <w:rsid w:val="0014517F"/>
    <w:rsid w:val="00145343"/>
    <w:rsid w:val="00147FA1"/>
    <w:rsid w:val="00150979"/>
    <w:rsid w:val="001514FD"/>
    <w:rsid w:val="0015372D"/>
    <w:rsid w:val="00155991"/>
    <w:rsid w:val="001576DC"/>
    <w:rsid w:val="00160CA5"/>
    <w:rsid w:val="001634E0"/>
    <w:rsid w:val="00166F51"/>
    <w:rsid w:val="00171629"/>
    <w:rsid w:val="001718E5"/>
    <w:rsid w:val="00171DFA"/>
    <w:rsid w:val="0017596A"/>
    <w:rsid w:val="001768EB"/>
    <w:rsid w:val="001774FD"/>
    <w:rsid w:val="00181003"/>
    <w:rsid w:val="001814F6"/>
    <w:rsid w:val="00181734"/>
    <w:rsid w:val="001833EE"/>
    <w:rsid w:val="00186998"/>
    <w:rsid w:val="00187659"/>
    <w:rsid w:val="001911EC"/>
    <w:rsid w:val="00195CF3"/>
    <w:rsid w:val="00197D69"/>
    <w:rsid w:val="001A00ED"/>
    <w:rsid w:val="001A1868"/>
    <w:rsid w:val="001A2E01"/>
    <w:rsid w:val="001A4B15"/>
    <w:rsid w:val="001A4B64"/>
    <w:rsid w:val="001A52BF"/>
    <w:rsid w:val="001A5D30"/>
    <w:rsid w:val="001A619F"/>
    <w:rsid w:val="001B0E5B"/>
    <w:rsid w:val="001B3BFA"/>
    <w:rsid w:val="001B4DAA"/>
    <w:rsid w:val="001B67C9"/>
    <w:rsid w:val="001C31A0"/>
    <w:rsid w:val="001C33C4"/>
    <w:rsid w:val="001C499D"/>
    <w:rsid w:val="001D0D8E"/>
    <w:rsid w:val="001D163B"/>
    <w:rsid w:val="001D2B88"/>
    <w:rsid w:val="001D4334"/>
    <w:rsid w:val="001D54F8"/>
    <w:rsid w:val="001D636B"/>
    <w:rsid w:val="001E1106"/>
    <w:rsid w:val="001E187A"/>
    <w:rsid w:val="001E22B5"/>
    <w:rsid w:val="001E335B"/>
    <w:rsid w:val="001E3389"/>
    <w:rsid w:val="001E58EC"/>
    <w:rsid w:val="001E76A4"/>
    <w:rsid w:val="001F182E"/>
    <w:rsid w:val="001F1C26"/>
    <w:rsid w:val="001F4047"/>
    <w:rsid w:val="001F6508"/>
    <w:rsid w:val="001F65BD"/>
    <w:rsid w:val="00203420"/>
    <w:rsid w:val="00204005"/>
    <w:rsid w:val="00204432"/>
    <w:rsid w:val="0020481F"/>
    <w:rsid w:val="0020534A"/>
    <w:rsid w:val="00205F1B"/>
    <w:rsid w:val="00207C78"/>
    <w:rsid w:val="00211459"/>
    <w:rsid w:val="00212ED9"/>
    <w:rsid w:val="002133A6"/>
    <w:rsid w:val="002159AB"/>
    <w:rsid w:val="00220A97"/>
    <w:rsid w:val="00220D11"/>
    <w:rsid w:val="00222073"/>
    <w:rsid w:val="0023184B"/>
    <w:rsid w:val="002402B3"/>
    <w:rsid w:val="00240BE5"/>
    <w:rsid w:val="00244EAD"/>
    <w:rsid w:val="002458F2"/>
    <w:rsid w:val="002464C5"/>
    <w:rsid w:val="00254391"/>
    <w:rsid w:val="00261CC9"/>
    <w:rsid w:val="00263DE1"/>
    <w:rsid w:val="00265C8A"/>
    <w:rsid w:val="002705BE"/>
    <w:rsid w:val="002711C1"/>
    <w:rsid w:val="00272F8E"/>
    <w:rsid w:val="00273EEE"/>
    <w:rsid w:val="00274E3B"/>
    <w:rsid w:val="00276E20"/>
    <w:rsid w:val="00276F67"/>
    <w:rsid w:val="00281BF2"/>
    <w:rsid w:val="00282A95"/>
    <w:rsid w:val="00283191"/>
    <w:rsid w:val="00285DEF"/>
    <w:rsid w:val="00286206"/>
    <w:rsid w:val="0029064A"/>
    <w:rsid w:val="00290854"/>
    <w:rsid w:val="00290F9D"/>
    <w:rsid w:val="0029249A"/>
    <w:rsid w:val="00294123"/>
    <w:rsid w:val="00296B09"/>
    <w:rsid w:val="00297978"/>
    <w:rsid w:val="00297F5A"/>
    <w:rsid w:val="002A068C"/>
    <w:rsid w:val="002A1857"/>
    <w:rsid w:val="002A351A"/>
    <w:rsid w:val="002A407D"/>
    <w:rsid w:val="002A7EF0"/>
    <w:rsid w:val="002B001E"/>
    <w:rsid w:val="002B129D"/>
    <w:rsid w:val="002B2843"/>
    <w:rsid w:val="002B2DE4"/>
    <w:rsid w:val="002B5AFD"/>
    <w:rsid w:val="002C08D4"/>
    <w:rsid w:val="002C5E8B"/>
    <w:rsid w:val="002C6558"/>
    <w:rsid w:val="002D049F"/>
    <w:rsid w:val="002D17FD"/>
    <w:rsid w:val="002D3BBC"/>
    <w:rsid w:val="002E61E4"/>
    <w:rsid w:val="002F1AA6"/>
    <w:rsid w:val="002F1E12"/>
    <w:rsid w:val="002F29A1"/>
    <w:rsid w:val="002F4018"/>
    <w:rsid w:val="002F573E"/>
    <w:rsid w:val="0030033A"/>
    <w:rsid w:val="003017E2"/>
    <w:rsid w:val="00301AAD"/>
    <w:rsid w:val="003047EE"/>
    <w:rsid w:val="003047F6"/>
    <w:rsid w:val="00304D6E"/>
    <w:rsid w:val="0030562D"/>
    <w:rsid w:val="00307305"/>
    <w:rsid w:val="0030799B"/>
    <w:rsid w:val="00307AD1"/>
    <w:rsid w:val="00311866"/>
    <w:rsid w:val="00314A60"/>
    <w:rsid w:val="00315D39"/>
    <w:rsid w:val="00316DF8"/>
    <w:rsid w:val="00320109"/>
    <w:rsid w:val="0032340F"/>
    <w:rsid w:val="00323A0C"/>
    <w:rsid w:val="00323CB4"/>
    <w:rsid w:val="00323DC2"/>
    <w:rsid w:val="00323ECA"/>
    <w:rsid w:val="003263A5"/>
    <w:rsid w:val="00330E66"/>
    <w:rsid w:val="003374F1"/>
    <w:rsid w:val="00341FE2"/>
    <w:rsid w:val="0034217F"/>
    <w:rsid w:val="0034304A"/>
    <w:rsid w:val="00343CA1"/>
    <w:rsid w:val="0034584B"/>
    <w:rsid w:val="00346AAD"/>
    <w:rsid w:val="00350053"/>
    <w:rsid w:val="0035120B"/>
    <w:rsid w:val="003574A3"/>
    <w:rsid w:val="00357850"/>
    <w:rsid w:val="003625E7"/>
    <w:rsid w:val="00363569"/>
    <w:rsid w:val="003700E1"/>
    <w:rsid w:val="00372624"/>
    <w:rsid w:val="00373A68"/>
    <w:rsid w:val="00373B1B"/>
    <w:rsid w:val="00375BCF"/>
    <w:rsid w:val="00381F0B"/>
    <w:rsid w:val="00383962"/>
    <w:rsid w:val="0038472B"/>
    <w:rsid w:val="00384932"/>
    <w:rsid w:val="00384DDE"/>
    <w:rsid w:val="00391BA8"/>
    <w:rsid w:val="003936F3"/>
    <w:rsid w:val="003968D7"/>
    <w:rsid w:val="003A65AA"/>
    <w:rsid w:val="003A7B97"/>
    <w:rsid w:val="003B08D2"/>
    <w:rsid w:val="003B2550"/>
    <w:rsid w:val="003B4011"/>
    <w:rsid w:val="003B70B6"/>
    <w:rsid w:val="003C1BF9"/>
    <w:rsid w:val="003C1D4A"/>
    <w:rsid w:val="003C34C7"/>
    <w:rsid w:val="003C38C4"/>
    <w:rsid w:val="003C3C7E"/>
    <w:rsid w:val="003C5ABA"/>
    <w:rsid w:val="003D0718"/>
    <w:rsid w:val="003D106B"/>
    <w:rsid w:val="003D146B"/>
    <w:rsid w:val="003D7219"/>
    <w:rsid w:val="003D76E5"/>
    <w:rsid w:val="003D7825"/>
    <w:rsid w:val="003E3391"/>
    <w:rsid w:val="003E4186"/>
    <w:rsid w:val="003E6547"/>
    <w:rsid w:val="003E7627"/>
    <w:rsid w:val="003F20A3"/>
    <w:rsid w:val="003F21F0"/>
    <w:rsid w:val="003F415A"/>
    <w:rsid w:val="003F4D1E"/>
    <w:rsid w:val="003F5CEA"/>
    <w:rsid w:val="003F6B44"/>
    <w:rsid w:val="00400BD2"/>
    <w:rsid w:val="00401264"/>
    <w:rsid w:val="004044DB"/>
    <w:rsid w:val="0040473E"/>
    <w:rsid w:val="00406D15"/>
    <w:rsid w:val="00407CA2"/>
    <w:rsid w:val="00412401"/>
    <w:rsid w:val="004154C9"/>
    <w:rsid w:val="004202E4"/>
    <w:rsid w:val="004211AB"/>
    <w:rsid w:val="00421F17"/>
    <w:rsid w:val="00423E1F"/>
    <w:rsid w:val="004240F6"/>
    <w:rsid w:val="00425176"/>
    <w:rsid w:val="0042542B"/>
    <w:rsid w:val="00425D69"/>
    <w:rsid w:val="004269D1"/>
    <w:rsid w:val="00427751"/>
    <w:rsid w:val="0043198E"/>
    <w:rsid w:val="00432458"/>
    <w:rsid w:val="00433BB1"/>
    <w:rsid w:val="004343F5"/>
    <w:rsid w:val="00440548"/>
    <w:rsid w:val="0044499E"/>
    <w:rsid w:val="00444DD9"/>
    <w:rsid w:val="00445487"/>
    <w:rsid w:val="00446ECA"/>
    <w:rsid w:val="00450F7A"/>
    <w:rsid w:val="004530F1"/>
    <w:rsid w:val="00453BCA"/>
    <w:rsid w:val="00453CA9"/>
    <w:rsid w:val="00455517"/>
    <w:rsid w:val="0046020C"/>
    <w:rsid w:val="0046065E"/>
    <w:rsid w:val="00460C36"/>
    <w:rsid w:val="004615F2"/>
    <w:rsid w:val="00462F99"/>
    <w:rsid w:val="00462FDC"/>
    <w:rsid w:val="004631DB"/>
    <w:rsid w:val="004633BE"/>
    <w:rsid w:val="004645BF"/>
    <w:rsid w:val="00465714"/>
    <w:rsid w:val="00471F08"/>
    <w:rsid w:val="00472336"/>
    <w:rsid w:val="0047394E"/>
    <w:rsid w:val="0047489A"/>
    <w:rsid w:val="0047558B"/>
    <w:rsid w:val="00476540"/>
    <w:rsid w:val="00481331"/>
    <w:rsid w:val="00481E16"/>
    <w:rsid w:val="00481E9F"/>
    <w:rsid w:val="00481FEF"/>
    <w:rsid w:val="00482469"/>
    <w:rsid w:val="004830F1"/>
    <w:rsid w:val="0048332C"/>
    <w:rsid w:val="00483E7B"/>
    <w:rsid w:val="00485DC3"/>
    <w:rsid w:val="00485E65"/>
    <w:rsid w:val="0048644B"/>
    <w:rsid w:val="00494B01"/>
    <w:rsid w:val="00497176"/>
    <w:rsid w:val="004977E5"/>
    <w:rsid w:val="004A04DB"/>
    <w:rsid w:val="004A2DE4"/>
    <w:rsid w:val="004A2EFC"/>
    <w:rsid w:val="004A5AFD"/>
    <w:rsid w:val="004A68EC"/>
    <w:rsid w:val="004B2689"/>
    <w:rsid w:val="004B58FE"/>
    <w:rsid w:val="004B6515"/>
    <w:rsid w:val="004B7F1C"/>
    <w:rsid w:val="004C063D"/>
    <w:rsid w:val="004C439F"/>
    <w:rsid w:val="004C4C70"/>
    <w:rsid w:val="004C6B9D"/>
    <w:rsid w:val="004D3ABD"/>
    <w:rsid w:val="004D3FB0"/>
    <w:rsid w:val="004D4C4A"/>
    <w:rsid w:val="004E038C"/>
    <w:rsid w:val="004E0AA9"/>
    <w:rsid w:val="004E1236"/>
    <w:rsid w:val="004E34F5"/>
    <w:rsid w:val="004E351E"/>
    <w:rsid w:val="004E4B50"/>
    <w:rsid w:val="004F0CAA"/>
    <w:rsid w:val="004F1B3B"/>
    <w:rsid w:val="004F2887"/>
    <w:rsid w:val="004F3AC6"/>
    <w:rsid w:val="004F48AA"/>
    <w:rsid w:val="004F65AB"/>
    <w:rsid w:val="004F6B29"/>
    <w:rsid w:val="004F7CA7"/>
    <w:rsid w:val="005005BE"/>
    <w:rsid w:val="00500855"/>
    <w:rsid w:val="0050137C"/>
    <w:rsid w:val="00502DFE"/>
    <w:rsid w:val="0050571A"/>
    <w:rsid w:val="005070A6"/>
    <w:rsid w:val="005115CD"/>
    <w:rsid w:val="00512355"/>
    <w:rsid w:val="005178EA"/>
    <w:rsid w:val="005212F4"/>
    <w:rsid w:val="00521C95"/>
    <w:rsid w:val="00522905"/>
    <w:rsid w:val="00523589"/>
    <w:rsid w:val="00524250"/>
    <w:rsid w:val="00532A72"/>
    <w:rsid w:val="00536818"/>
    <w:rsid w:val="00540B62"/>
    <w:rsid w:val="00541C5A"/>
    <w:rsid w:val="005521FB"/>
    <w:rsid w:val="00552231"/>
    <w:rsid w:val="0055512A"/>
    <w:rsid w:val="005553AD"/>
    <w:rsid w:val="0055568D"/>
    <w:rsid w:val="00556701"/>
    <w:rsid w:val="00556E7E"/>
    <w:rsid w:val="00557494"/>
    <w:rsid w:val="00557BBE"/>
    <w:rsid w:val="00557E24"/>
    <w:rsid w:val="00557FA1"/>
    <w:rsid w:val="00567A3B"/>
    <w:rsid w:val="0057195A"/>
    <w:rsid w:val="0057289B"/>
    <w:rsid w:val="00577185"/>
    <w:rsid w:val="0057765E"/>
    <w:rsid w:val="00577822"/>
    <w:rsid w:val="00583DFB"/>
    <w:rsid w:val="00592135"/>
    <w:rsid w:val="00592E66"/>
    <w:rsid w:val="0059358F"/>
    <w:rsid w:val="0059552B"/>
    <w:rsid w:val="005A24F2"/>
    <w:rsid w:val="005A29E2"/>
    <w:rsid w:val="005A50EB"/>
    <w:rsid w:val="005A7842"/>
    <w:rsid w:val="005B0E3F"/>
    <w:rsid w:val="005B2062"/>
    <w:rsid w:val="005C0E3F"/>
    <w:rsid w:val="005C1B9B"/>
    <w:rsid w:val="005C49AC"/>
    <w:rsid w:val="005C4CF8"/>
    <w:rsid w:val="005C6861"/>
    <w:rsid w:val="005C72BA"/>
    <w:rsid w:val="005C7C08"/>
    <w:rsid w:val="005D45DF"/>
    <w:rsid w:val="005D59F0"/>
    <w:rsid w:val="005D5C38"/>
    <w:rsid w:val="005D5D0E"/>
    <w:rsid w:val="005D7C93"/>
    <w:rsid w:val="005E1670"/>
    <w:rsid w:val="005E1FA1"/>
    <w:rsid w:val="005E25CA"/>
    <w:rsid w:val="005E27F0"/>
    <w:rsid w:val="005E3372"/>
    <w:rsid w:val="005E3A6B"/>
    <w:rsid w:val="005E3FD3"/>
    <w:rsid w:val="005F03A8"/>
    <w:rsid w:val="005F20CA"/>
    <w:rsid w:val="005F3F32"/>
    <w:rsid w:val="005F52A5"/>
    <w:rsid w:val="005F56D7"/>
    <w:rsid w:val="00600A59"/>
    <w:rsid w:val="00603D36"/>
    <w:rsid w:val="0060547A"/>
    <w:rsid w:val="00606F85"/>
    <w:rsid w:val="00611781"/>
    <w:rsid w:val="00612618"/>
    <w:rsid w:val="00616404"/>
    <w:rsid w:val="00617C5A"/>
    <w:rsid w:val="006225D4"/>
    <w:rsid w:val="00623CFD"/>
    <w:rsid w:val="00625943"/>
    <w:rsid w:val="00626CC6"/>
    <w:rsid w:val="00632B4A"/>
    <w:rsid w:val="00632F1E"/>
    <w:rsid w:val="006358E1"/>
    <w:rsid w:val="006428C8"/>
    <w:rsid w:val="006515CA"/>
    <w:rsid w:val="00655903"/>
    <w:rsid w:val="00655AB5"/>
    <w:rsid w:val="00656265"/>
    <w:rsid w:val="00657554"/>
    <w:rsid w:val="00657FE1"/>
    <w:rsid w:val="00660515"/>
    <w:rsid w:val="00660D64"/>
    <w:rsid w:val="0066334E"/>
    <w:rsid w:val="0067191C"/>
    <w:rsid w:val="00672951"/>
    <w:rsid w:val="00673651"/>
    <w:rsid w:val="00674414"/>
    <w:rsid w:val="0067704B"/>
    <w:rsid w:val="006800D8"/>
    <w:rsid w:val="00682D12"/>
    <w:rsid w:val="00683E08"/>
    <w:rsid w:val="00684C35"/>
    <w:rsid w:val="00686171"/>
    <w:rsid w:val="0068641A"/>
    <w:rsid w:val="00686FEE"/>
    <w:rsid w:val="00687FD7"/>
    <w:rsid w:val="00690359"/>
    <w:rsid w:val="006906A2"/>
    <w:rsid w:val="00691C57"/>
    <w:rsid w:val="00694557"/>
    <w:rsid w:val="00694804"/>
    <w:rsid w:val="006949A5"/>
    <w:rsid w:val="0069690B"/>
    <w:rsid w:val="006A264B"/>
    <w:rsid w:val="006A471E"/>
    <w:rsid w:val="006B344B"/>
    <w:rsid w:val="006B47A9"/>
    <w:rsid w:val="006C0E27"/>
    <w:rsid w:val="006C155B"/>
    <w:rsid w:val="006C34B9"/>
    <w:rsid w:val="006C56D5"/>
    <w:rsid w:val="006C57CC"/>
    <w:rsid w:val="006C5CA6"/>
    <w:rsid w:val="006C72CA"/>
    <w:rsid w:val="006C7896"/>
    <w:rsid w:val="006D0D13"/>
    <w:rsid w:val="006D7AC2"/>
    <w:rsid w:val="006E083B"/>
    <w:rsid w:val="006E228E"/>
    <w:rsid w:val="006E29CF"/>
    <w:rsid w:val="006E3068"/>
    <w:rsid w:val="006E6F2C"/>
    <w:rsid w:val="006F0437"/>
    <w:rsid w:val="006F2165"/>
    <w:rsid w:val="006F24D3"/>
    <w:rsid w:val="006F3846"/>
    <w:rsid w:val="006F4F97"/>
    <w:rsid w:val="006F5A16"/>
    <w:rsid w:val="006F6417"/>
    <w:rsid w:val="006F6C56"/>
    <w:rsid w:val="00700619"/>
    <w:rsid w:val="00700A72"/>
    <w:rsid w:val="00702FBD"/>
    <w:rsid w:val="007030A2"/>
    <w:rsid w:val="00705191"/>
    <w:rsid w:val="00706F6E"/>
    <w:rsid w:val="00711455"/>
    <w:rsid w:val="00711BA9"/>
    <w:rsid w:val="00716D4D"/>
    <w:rsid w:val="00721DEA"/>
    <w:rsid w:val="00722DDA"/>
    <w:rsid w:val="00723CC3"/>
    <w:rsid w:val="00724609"/>
    <w:rsid w:val="00724AA6"/>
    <w:rsid w:val="00724DD8"/>
    <w:rsid w:val="00731482"/>
    <w:rsid w:val="007314A7"/>
    <w:rsid w:val="00734917"/>
    <w:rsid w:val="00734D5D"/>
    <w:rsid w:val="00735F78"/>
    <w:rsid w:val="007416CD"/>
    <w:rsid w:val="00743956"/>
    <w:rsid w:val="007449C5"/>
    <w:rsid w:val="0075030B"/>
    <w:rsid w:val="007512AF"/>
    <w:rsid w:val="007522A7"/>
    <w:rsid w:val="0075274F"/>
    <w:rsid w:val="00756B59"/>
    <w:rsid w:val="0076082E"/>
    <w:rsid w:val="007618A9"/>
    <w:rsid w:val="007653D1"/>
    <w:rsid w:val="00765C6F"/>
    <w:rsid w:val="007663B9"/>
    <w:rsid w:val="00766432"/>
    <w:rsid w:val="00767AAB"/>
    <w:rsid w:val="0077128C"/>
    <w:rsid w:val="00773490"/>
    <w:rsid w:val="00775737"/>
    <w:rsid w:val="00780671"/>
    <w:rsid w:val="00780BBC"/>
    <w:rsid w:val="007827BF"/>
    <w:rsid w:val="00784035"/>
    <w:rsid w:val="00784271"/>
    <w:rsid w:val="00784EFA"/>
    <w:rsid w:val="00785005"/>
    <w:rsid w:val="00786D4D"/>
    <w:rsid w:val="007875A2"/>
    <w:rsid w:val="00787FB2"/>
    <w:rsid w:val="00787FBB"/>
    <w:rsid w:val="00790C66"/>
    <w:rsid w:val="00791913"/>
    <w:rsid w:val="0079488B"/>
    <w:rsid w:val="0079559D"/>
    <w:rsid w:val="00796E72"/>
    <w:rsid w:val="007A03B6"/>
    <w:rsid w:val="007A10B6"/>
    <w:rsid w:val="007A42FC"/>
    <w:rsid w:val="007A5583"/>
    <w:rsid w:val="007A5E9A"/>
    <w:rsid w:val="007A64DA"/>
    <w:rsid w:val="007B0D7B"/>
    <w:rsid w:val="007B1072"/>
    <w:rsid w:val="007B16F2"/>
    <w:rsid w:val="007B4472"/>
    <w:rsid w:val="007B4EA7"/>
    <w:rsid w:val="007B5DED"/>
    <w:rsid w:val="007B6A5F"/>
    <w:rsid w:val="007B6B06"/>
    <w:rsid w:val="007C0168"/>
    <w:rsid w:val="007C0977"/>
    <w:rsid w:val="007C219D"/>
    <w:rsid w:val="007C6014"/>
    <w:rsid w:val="007C626F"/>
    <w:rsid w:val="007C6CBD"/>
    <w:rsid w:val="007D1604"/>
    <w:rsid w:val="007D395F"/>
    <w:rsid w:val="007D3F4A"/>
    <w:rsid w:val="007D4B37"/>
    <w:rsid w:val="007D7362"/>
    <w:rsid w:val="007E5371"/>
    <w:rsid w:val="007E6562"/>
    <w:rsid w:val="007F0B06"/>
    <w:rsid w:val="007F3C4F"/>
    <w:rsid w:val="007F3D1B"/>
    <w:rsid w:val="007F609B"/>
    <w:rsid w:val="008010D0"/>
    <w:rsid w:val="00801C76"/>
    <w:rsid w:val="008032C1"/>
    <w:rsid w:val="00803B1C"/>
    <w:rsid w:val="008077A0"/>
    <w:rsid w:val="00810210"/>
    <w:rsid w:val="00810EA9"/>
    <w:rsid w:val="00815EB6"/>
    <w:rsid w:val="008179AC"/>
    <w:rsid w:val="008232D7"/>
    <w:rsid w:val="008247E6"/>
    <w:rsid w:val="00831880"/>
    <w:rsid w:val="008356B1"/>
    <w:rsid w:val="00837E43"/>
    <w:rsid w:val="008401ED"/>
    <w:rsid w:val="00843208"/>
    <w:rsid w:val="008458EB"/>
    <w:rsid w:val="00851394"/>
    <w:rsid w:val="008517C1"/>
    <w:rsid w:val="00853F18"/>
    <w:rsid w:val="00854D5E"/>
    <w:rsid w:val="008555E5"/>
    <w:rsid w:val="00857FA0"/>
    <w:rsid w:val="0086035C"/>
    <w:rsid w:val="00862416"/>
    <w:rsid w:val="0086283E"/>
    <w:rsid w:val="00865EFD"/>
    <w:rsid w:val="008661AD"/>
    <w:rsid w:val="008673D5"/>
    <w:rsid w:val="00870816"/>
    <w:rsid w:val="0087155D"/>
    <w:rsid w:val="00871568"/>
    <w:rsid w:val="00872557"/>
    <w:rsid w:val="0087281C"/>
    <w:rsid w:val="00872F47"/>
    <w:rsid w:val="00873E2E"/>
    <w:rsid w:val="00874725"/>
    <w:rsid w:val="008760F7"/>
    <w:rsid w:val="008815CA"/>
    <w:rsid w:val="0088465E"/>
    <w:rsid w:val="00884925"/>
    <w:rsid w:val="00885AAF"/>
    <w:rsid w:val="00885BB7"/>
    <w:rsid w:val="00892C44"/>
    <w:rsid w:val="00894429"/>
    <w:rsid w:val="00897F6E"/>
    <w:rsid w:val="008A06D7"/>
    <w:rsid w:val="008A2528"/>
    <w:rsid w:val="008A2C57"/>
    <w:rsid w:val="008A3003"/>
    <w:rsid w:val="008A4231"/>
    <w:rsid w:val="008A5826"/>
    <w:rsid w:val="008A6AD5"/>
    <w:rsid w:val="008B07FB"/>
    <w:rsid w:val="008B09F0"/>
    <w:rsid w:val="008B0E4D"/>
    <w:rsid w:val="008B0EB8"/>
    <w:rsid w:val="008B1D68"/>
    <w:rsid w:val="008B3963"/>
    <w:rsid w:val="008B5F79"/>
    <w:rsid w:val="008B6843"/>
    <w:rsid w:val="008B7ABE"/>
    <w:rsid w:val="008C0E47"/>
    <w:rsid w:val="008C1ED5"/>
    <w:rsid w:val="008C2E7C"/>
    <w:rsid w:val="008C3E65"/>
    <w:rsid w:val="008C4C7C"/>
    <w:rsid w:val="008C6BA7"/>
    <w:rsid w:val="008C72A0"/>
    <w:rsid w:val="008D17EA"/>
    <w:rsid w:val="008D66ED"/>
    <w:rsid w:val="008D70C5"/>
    <w:rsid w:val="008E0BEB"/>
    <w:rsid w:val="008E3D04"/>
    <w:rsid w:val="008E477F"/>
    <w:rsid w:val="008E7E7F"/>
    <w:rsid w:val="008F1730"/>
    <w:rsid w:val="008F51C7"/>
    <w:rsid w:val="00900E1F"/>
    <w:rsid w:val="00900E48"/>
    <w:rsid w:val="00902543"/>
    <w:rsid w:val="00902B66"/>
    <w:rsid w:val="009055CB"/>
    <w:rsid w:val="00906455"/>
    <w:rsid w:val="0090751E"/>
    <w:rsid w:val="0091086F"/>
    <w:rsid w:val="0091170D"/>
    <w:rsid w:val="00915F41"/>
    <w:rsid w:val="00921728"/>
    <w:rsid w:val="00922768"/>
    <w:rsid w:val="0092432F"/>
    <w:rsid w:val="00924B2A"/>
    <w:rsid w:val="00927357"/>
    <w:rsid w:val="00931585"/>
    <w:rsid w:val="00931691"/>
    <w:rsid w:val="00936188"/>
    <w:rsid w:val="009408DC"/>
    <w:rsid w:val="00943AB5"/>
    <w:rsid w:val="00947A6B"/>
    <w:rsid w:val="009524B0"/>
    <w:rsid w:val="009530B1"/>
    <w:rsid w:val="00953B6A"/>
    <w:rsid w:val="0095459F"/>
    <w:rsid w:val="00954B02"/>
    <w:rsid w:val="00955413"/>
    <w:rsid w:val="00960E6F"/>
    <w:rsid w:val="00966247"/>
    <w:rsid w:val="00967509"/>
    <w:rsid w:val="00970401"/>
    <w:rsid w:val="00970844"/>
    <w:rsid w:val="00972998"/>
    <w:rsid w:val="00972A0E"/>
    <w:rsid w:val="00975FD2"/>
    <w:rsid w:val="00976DA7"/>
    <w:rsid w:val="00977C7A"/>
    <w:rsid w:val="009820F7"/>
    <w:rsid w:val="00982F7E"/>
    <w:rsid w:val="00983932"/>
    <w:rsid w:val="00983C94"/>
    <w:rsid w:val="00985A2B"/>
    <w:rsid w:val="00985B45"/>
    <w:rsid w:val="00987D5E"/>
    <w:rsid w:val="00992141"/>
    <w:rsid w:val="00992430"/>
    <w:rsid w:val="0099470E"/>
    <w:rsid w:val="00997046"/>
    <w:rsid w:val="00997C11"/>
    <w:rsid w:val="009A1298"/>
    <w:rsid w:val="009A54D6"/>
    <w:rsid w:val="009A6128"/>
    <w:rsid w:val="009B46BC"/>
    <w:rsid w:val="009B4A90"/>
    <w:rsid w:val="009B71FB"/>
    <w:rsid w:val="009C219B"/>
    <w:rsid w:val="009C3458"/>
    <w:rsid w:val="009C4537"/>
    <w:rsid w:val="009C4C2B"/>
    <w:rsid w:val="009C5145"/>
    <w:rsid w:val="009C6988"/>
    <w:rsid w:val="009C7018"/>
    <w:rsid w:val="009D5E23"/>
    <w:rsid w:val="009D6167"/>
    <w:rsid w:val="009E1F22"/>
    <w:rsid w:val="009E4CEA"/>
    <w:rsid w:val="009E6541"/>
    <w:rsid w:val="009F0A5B"/>
    <w:rsid w:val="009F0A69"/>
    <w:rsid w:val="009F1209"/>
    <w:rsid w:val="009F1724"/>
    <w:rsid w:val="009F1C13"/>
    <w:rsid w:val="009F36D0"/>
    <w:rsid w:val="009F3DC9"/>
    <w:rsid w:val="009F4575"/>
    <w:rsid w:val="009F512F"/>
    <w:rsid w:val="009F5DC2"/>
    <w:rsid w:val="009F6AB6"/>
    <w:rsid w:val="00A02843"/>
    <w:rsid w:val="00A041BF"/>
    <w:rsid w:val="00A0645E"/>
    <w:rsid w:val="00A07135"/>
    <w:rsid w:val="00A0725D"/>
    <w:rsid w:val="00A07F75"/>
    <w:rsid w:val="00A13CAF"/>
    <w:rsid w:val="00A13E0B"/>
    <w:rsid w:val="00A16986"/>
    <w:rsid w:val="00A1703E"/>
    <w:rsid w:val="00A17106"/>
    <w:rsid w:val="00A1789E"/>
    <w:rsid w:val="00A22132"/>
    <w:rsid w:val="00A238FA"/>
    <w:rsid w:val="00A23F31"/>
    <w:rsid w:val="00A24720"/>
    <w:rsid w:val="00A24736"/>
    <w:rsid w:val="00A25C15"/>
    <w:rsid w:val="00A32F8F"/>
    <w:rsid w:val="00A33AF2"/>
    <w:rsid w:val="00A3402D"/>
    <w:rsid w:val="00A345DB"/>
    <w:rsid w:val="00A355D5"/>
    <w:rsid w:val="00A3608D"/>
    <w:rsid w:val="00A36927"/>
    <w:rsid w:val="00A37C1A"/>
    <w:rsid w:val="00A40AB3"/>
    <w:rsid w:val="00A447A4"/>
    <w:rsid w:val="00A469C1"/>
    <w:rsid w:val="00A4765B"/>
    <w:rsid w:val="00A47FC1"/>
    <w:rsid w:val="00A50060"/>
    <w:rsid w:val="00A501C6"/>
    <w:rsid w:val="00A516DA"/>
    <w:rsid w:val="00A53C33"/>
    <w:rsid w:val="00A54ACB"/>
    <w:rsid w:val="00A56DCF"/>
    <w:rsid w:val="00A57B15"/>
    <w:rsid w:val="00A60F77"/>
    <w:rsid w:val="00A620AD"/>
    <w:rsid w:val="00A62119"/>
    <w:rsid w:val="00A62C2D"/>
    <w:rsid w:val="00A62F06"/>
    <w:rsid w:val="00A632F4"/>
    <w:rsid w:val="00A65BA4"/>
    <w:rsid w:val="00A7051F"/>
    <w:rsid w:val="00A7075A"/>
    <w:rsid w:val="00A80B80"/>
    <w:rsid w:val="00A80C2A"/>
    <w:rsid w:val="00A81206"/>
    <w:rsid w:val="00A81A8D"/>
    <w:rsid w:val="00A82C50"/>
    <w:rsid w:val="00A83C2F"/>
    <w:rsid w:val="00A8551C"/>
    <w:rsid w:val="00A86260"/>
    <w:rsid w:val="00A86763"/>
    <w:rsid w:val="00A877FB"/>
    <w:rsid w:val="00A90603"/>
    <w:rsid w:val="00A962E4"/>
    <w:rsid w:val="00AB13D2"/>
    <w:rsid w:val="00AB3395"/>
    <w:rsid w:val="00AB431D"/>
    <w:rsid w:val="00AB4F10"/>
    <w:rsid w:val="00AB5455"/>
    <w:rsid w:val="00AB61CF"/>
    <w:rsid w:val="00AC4ACA"/>
    <w:rsid w:val="00AC501E"/>
    <w:rsid w:val="00AC5AC4"/>
    <w:rsid w:val="00AC64F9"/>
    <w:rsid w:val="00AC6F8D"/>
    <w:rsid w:val="00AD0D94"/>
    <w:rsid w:val="00AD24BF"/>
    <w:rsid w:val="00AD2A30"/>
    <w:rsid w:val="00AD3263"/>
    <w:rsid w:val="00AD4C78"/>
    <w:rsid w:val="00AD70BE"/>
    <w:rsid w:val="00AE16B3"/>
    <w:rsid w:val="00AE17FC"/>
    <w:rsid w:val="00AE1B0A"/>
    <w:rsid w:val="00AE3EE1"/>
    <w:rsid w:val="00AE56F3"/>
    <w:rsid w:val="00AE592C"/>
    <w:rsid w:val="00AF1DDB"/>
    <w:rsid w:val="00AF3D52"/>
    <w:rsid w:val="00AF4223"/>
    <w:rsid w:val="00AF6B45"/>
    <w:rsid w:val="00AF6C17"/>
    <w:rsid w:val="00AF6E07"/>
    <w:rsid w:val="00AF735B"/>
    <w:rsid w:val="00B00B79"/>
    <w:rsid w:val="00B03E58"/>
    <w:rsid w:val="00B05677"/>
    <w:rsid w:val="00B10411"/>
    <w:rsid w:val="00B11624"/>
    <w:rsid w:val="00B13A5B"/>
    <w:rsid w:val="00B15087"/>
    <w:rsid w:val="00B15B6B"/>
    <w:rsid w:val="00B20288"/>
    <w:rsid w:val="00B27B88"/>
    <w:rsid w:val="00B27C65"/>
    <w:rsid w:val="00B30630"/>
    <w:rsid w:val="00B31385"/>
    <w:rsid w:val="00B333A2"/>
    <w:rsid w:val="00B34C0B"/>
    <w:rsid w:val="00B34D6E"/>
    <w:rsid w:val="00B36ACA"/>
    <w:rsid w:val="00B43A13"/>
    <w:rsid w:val="00B4407F"/>
    <w:rsid w:val="00B47292"/>
    <w:rsid w:val="00B520BF"/>
    <w:rsid w:val="00B53B0F"/>
    <w:rsid w:val="00B6068A"/>
    <w:rsid w:val="00B65DA6"/>
    <w:rsid w:val="00B6613F"/>
    <w:rsid w:val="00B67D6D"/>
    <w:rsid w:val="00B767D2"/>
    <w:rsid w:val="00B80800"/>
    <w:rsid w:val="00B810BC"/>
    <w:rsid w:val="00B84886"/>
    <w:rsid w:val="00B856C6"/>
    <w:rsid w:val="00B87F76"/>
    <w:rsid w:val="00B90188"/>
    <w:rsid w:val="00B905D6"/>
    <w:rsid w:val="00B90D4F"/>
    <w:rsid w:val="00B922A8"/>
    <w:rsid w:val="00B95700"/>
    <w:rsid w:val="00B96061"/>
    <w:rsid w:val="00B96E5F"/>
    <w:rsid w:val="00BA04C0"/>
    <w:rsid w:val="00BA3423"/>
    <w:rsid w:val="00BA41E5"/>
    <w:rsid w:val="00BB0682"/>
    <w:rsid w:val="00BB0FA7"/>
    <w:rsid w:val="00BB2D91"/>
    <w:rsid w:val="00BB545A"/>
    <w:rsid w:val="00BB7A30"/>
    <w:rsid w:val="00BC09BF"/>
    <w:rsid w:val="00BC1AC1"/>
    <w:rsid w:val="00BC22CC"/>
    <w:rsid w:val="00BC27EC"/>
    <w:rsid w:val="00BC38C6"/>
    <w:rsid w:val="00BC3CD7"/>
    <w:rsid w:val="00BC3E65"/>
    <w:rsid w:val="00BC5E53"/>
    <w:rsid w:val="00BC69F0"/>
    <w:rsid w:val="00BD178A"/>
    <w:rsid w:val="00BD280C"/>
    <w:rsid w:val="00BE0A55"/>
    <w:rsid w:val="00BE250F"/>
    <w:rsid w:val="00BE3028"/>
    <w:rsid w:val="00BE7128"/>
    <w:rsid w:val="00BF0409"/>
    <w:rsid w:val="00BF19C3"/>
    <w:rsid w:val="00BF1CFD"/>
    <w:rsid w:val="00BF2C3A"/>
    <w:rsid w:val="00BF4324"/>
    <w:rsid w:val="00BF44C2"/>
    <w:rsid w:val="00BF4A2E"/>
    <w:rsid w:val="00BF5DF4"/>
    <w:rsid w:val="00C0005A"/>
    <w:rsid w:val="00C01671"/>
    <w:rsid w:val="00C02227"/>
    <w:rsid w:val="00C047F3"/>
    <w:rsid w:val="00C06E33"/>
    <w:rsid w:val="00C07549"/>
    <w:rsid w:val="00C10F38"/>
    <w:rsid w:val="00C14A59"/>
    <w:rsid w:val="00C15161"/>
    <w:rsid w:val="00C15880"/>
    <w:rsid w:val="00C17B0C"/>
    <w:rsid w:val="00C21BB9"/>
    <w:rsid w:val="00C24736"/>
    <w:rsid w:val="00C2608C"/>
    <w:rsid w:val="00C27039"/>
    <w:rsid w:val="00C27589"/>
    <w:rsid w:val="00C30C09"/>
    <w:rsid w:val="00C361C6"/>
    <w:rsid w:val="00C36BDF"/>
    <w:rsid w:val="00C37B21"/>
    <w:rsid w:val="00C40AF2"/>
    <w:rsid w:val="00C44BD6"/>
    <w:rsid w:val="00C44EB9"/>
    <w:rsid w:val="00C4526C"/>
    <w:rsid w:val="00C50A6A"/>
    <w:rsid w:val="00C50B3F"/>
    <w:rsid w:val="00C51242"/>
    <w:rsid w:val="00C51311"/>
    <w:rsid w:val="00C56B36"/>
    <w:rsid w:val="00C63975"/>
    <w:rsid w:val="00C647DF"/>
    <w:rsid w:val="00C65BC8"/>
    <w:rsid w:val="00C65D91"/>
    <w:rsid w:val="00C67B3D"/>
    <w:rsid w:val="00C707ED"/>
    <w:rsid w:val="00C71DF5"/>
    <w:rsid w:val="00C73BBC"/>
    <w:rsid w:val="00C7418F"/>
    <w:rsid w:val="00C76E13"/>
    <w:rsid w:val="00C8031D"/>
    <w:rsid w:val="00C818A7"/>
    <w:rsid w:val="00C81B56"/>
    <w:rsid w:val="00C83D15"/>
    <w:rsid w:val="00C86F92"/>
    <w:rsid w:val="00C87230"/>
    <w:rsid w:val="00C91F75"/>
    <w:rsid w:val="00C92197"/>
    <w:rsid w:val="00C93788"/>
    <w:rsid w:val="00CA41B8"/>
    <w:rsid w:val="00CB385F"/>
    <w:rsid w:val="00CB5D0A"/>
    <w:rsid w:val="00CB6E36"/>
    <w:rsid w:val="00CB6F89"/>
    <w:rsid w:val="00CB7E88"/>
    <w:rsid w:val="00CC2FB7"/>
    <w:rsid w:val="00CC6DCD"/>
    <w:rsid w:val="00CC7136"/>
    <w:rsid w:val="00CD67CE"/>
    <w:rsid w:val="00CD76E2"/>
    <w:rsid w:val="00CD7AEE"/>
    <w:rsid w:val="00CE0B0D"/>
    <w:rsid w:val="00CE1657"/>
    <w:rsid w:val="00CE2CAA"/>
    <w:rsid w:val="00CE453B"/>
    <w:rsid w:val="00CE490F"/>
    <w:rsid w:val="00CE5571"/>
    <w:rsid w:val="00CE5AFE"/>
    <w:rsid w:val="00CF1746"/>
    <w:rsid w:val="00CF1A52"/>
    <w:rsid w:val="00CF1FC8"/>
    <w:rsid w:val="00CF2323"/>
    <w:rsid w:val="00CF36C8"/>
    <w:rsid w:val="00CF3AA9"/>
    <w:rsid w:val="00CF3BE8"/>
    <w:rsid w:val="00CF4629"/>
    <w:rsid w:val="00CF532B"/>
    <w:rsid w:val="00CF77CB"/>
    <w:rsid w:val="00D021DB"/>
    <w:rsid w:val="00D02FCC"/>
    <w:rsid w:val="00D03725"/>
    <w:rsid w:val="00D04404"/>
    <w:rsid w:val="00D06B10"/>
    <w:rsid w:val="00D10840"/>
    <w:rsid w:val="00D135B1"/>
    <w:rsid w:val="00D1451B"/>
    <w:rsid w:val="00D15A2A"/>
    <w:rsid w:val="00D16A5C"/>
    <w:rsid w:val="00D2020D"/>
    <w:rsid w:val="00D2117F"/>
    <w:rsid w:val="00D2510D"/>
    <w:rsid w:val="00D25B8F"/>
    <w:rsid w:val="00D276AF"/>
    <w:rsid w:val="00D37186"/>
    <w:rsid w:val="00D37DE1"/>
    <w:rsid w:val="00D43580"/>
    <w:rsid w:val="00D44C11"/>
    <w:rsid w:val="00D46C20"/>
    <w:rsid w:val="00D53CB1"/>
    <w:rsid w:val="00D541DE"/>
    <w:rsid w:val="00D555C5"/>
    <w:rsid w:val="00D5771E"/>
    <w:rsid w:val="00D57BE9"/>
    <w:rsid w:val="00D61339"/>
    <w:rsid w:val="00D65C6B"/>
    <w:rsid w:val="00D679ED"/>
    <w:rsid w:val="00D703F4"/>
    <w:rsid w:val="00D74A58"/>
    <w:rsid w:val="00D75573"/>
    <w:rsid w:val="00D75A25"/>
    <w:rsid w:val="00D7606F"/>
    <w:rsid w:val="00D76E4B"/>
    <w:rsid w:val="00D81043"/>
    <w:rsid w:val="00D810EA"/>
    <w:rsid w:val="00D84734"/>
    <w:rsid w:val="00D90090"/>
    <w:rsid w:val="00D9053B"/>
    <w:rsid w:val="00D915DE"/>
    <w:rsid w:val="00D9251A"/>
    <w:rsid w:val="00D93124"/>
    <w:rsid w:val="00D93FCB"/>
    <w:rsid w:val="00D944D8"/>
    <w:rsid w:val="00D9456E"/>
    <w:rsid w:val="00D94F62"/>
    <w:rsid w:val="00D955C7"/>
    <w:rsid w:val="00D963CB"/>
    <w:rsid w:val="00DA12A8"/>
    <w:rsid w:val="00DA17D3"/>
    <w:rsid w:val="00DA1B81"/>
    <w:rsid w:val="00DA22A9"/>
    <w:rsid w:val="00DA3B4F"/>
    <w:rsid w:val="00DA66F9"/>
    <w:rsid w:val="00DA6B07"/>
    <w:rsid w:val="00DA7CC3"/>
    <w:rsid w:val="00DB10F2"/>
    <w:rsid w:val="00DB167E"/>
    <w:rsid w:val="00DB2764"/>
    <w:rsid w:val="00DB32BE"/>
    <w:rsid w:val="00DB453B"/>
    <w:rsid w:val="00DB5758"/>
    <w:rsid w:val="00DB5991"/>
    <w:rsid w:val="00DB61FF"/>
    <w:rsid w:val="00DC03BD"/>
    <w:rsid w:val="00DC22D9"/>
    <w:rsid w:val="00DC678F"/>
    <w:rsid w:val="00DC7D03"/>
    <w:rsid w:val="00DD0DF6"/>
    <w:rsid w:val="00DD34CE"/>
    <w:rsid w:val="00DD6998"/>
    <w:rsid w:val="00DD79C9"/>
    <w:rsid w:val="00DE006B"/>
    <w:rsid w:val="00DE0C91"/>
    <w:rsid w:val="00DE251B"/>
    <w:rsid w:val="00DE3A69"/>
    <w:rsid w:val="00DE525E"/>
    <w:rsid w:val="00DE759F"/>
    <w:rsid w:val="00DF3BE0"/>
    <w:rsid w:val="00DF59DE"/>
    <w:rsid w:val="00E00CE3"/>
    <w:rsid w:val="00E01C5D"/>
    <w:rsid w:val="00E02BB2"/>
    <w:rsid w:val="00E05E23"/>
    <w:rsid w:val="00E13132"/>
    <w:rsid w:val="00E13392"/>
    <w:rsid w:val="00E141B6"/>
    <w:rsid w:val="00E15669"/>
    <w:rsid w:val="00E168F9"/>
    <w:rsid w:val="00E17AC0"/>
    <w:rsid w:val="00E206F3"/>
    <w:rsid w:val="00E20E46"/>
    <w:rsid w:val="00E214B3"/>
    <w:rsid w:val="00E2439D"/>
    <w:rsid w:val="00E248B9"/>
    <w:rsid w:val="00E261F7"/>
    <w:rsid w:val="00E27E68"/>
    <w:rsid w:val="00E31CA3"/>
    <w:rsid w:val="00E31D0C"/>
    <w:rsid w:val="00E32594"/>
    <w:rsid w:val="00E34E3F"/>
    <w:rsid w:val="00E46915"/>
    <w:rsid w:val="00E47B4A"/>
    <w:rsid w:val="00E52DAB"/>
    <w:rsid w:val="00E5385B"/>
    <w:rsid w:val="00E53FC6"/>
    <w:rsid w:val="00E556DC"/>
    <w:rsid w:val="00E5616B"/>
    <w:rsid w:val="00E64A8A"/>
    <w:rsid w:val="00E65062"/>
    <w:rsid w:val="00E67290"/>
    <w:rsid w:val="00E67B38"/>
    <w:rsid w:val="00E67BF8"/>
    <w:rsid w:val="00E701F7"/>
    <w:rsid w:val="00E70B5F"/>
    <w:rsid w:val="00E728F8"/>
    <w:rsid w:val="00E72C89"/>
    <w:rsid w:val="00E73743"/>
    <w:rsid w:val="00E7468B"/>
    <w:rsid w:val="00E75431"/>
    <w:rsid w:val="00E758B4"/>
    <w:rsid w:val="00E75B85"/>
    <w:rsid w:val="00E772CC"/>
    <w:rsid w:val="00E807AF"/>
    <w:rsid w:val="00E82A29"/>
    <w:rsid w:val="00E82EBD"/>
    <w:rsid w:val="00E842B1"/>
    <w:rsid w:val="00E849A6"/>
    <w:rsid w:val="00E86739"/>
    <w:rsid w:val="00E932C2"/>
    <w:rsid w:val="00E95A71"/>
    <w:rsid w:val="00EA043C"/>
    <w:rsid w:val="00EA4B3C"/>
    <w:rsid w:val="00EA7A19"/>
    <w:rsid w:val="00EB25C0"/>
    <w:rsid w:val="00EB4781"/>
    <w:rsid w:val="00EB4824"/>
    <w:rsid w:val="00EB4A33"/>
    <w:rsid w:val="00EB6BF7"/>
    <w:rsid w:val="00EC2159"/>
    <w:rsid w:val="00EC2C74"/>
    <w:rsid w:val="00EC58C5"/>
    <w:rsid w:val="00EC60E2"/>
    <w:rsid w:val="00EC6499"/>
    <w:rsid w:val="00ED1E0F"/>
    <w:rsid w:val="00ED300A"/>
    <w:rsid w:val="00ED67B0"/>
    <w:rsid w:val="00ED74D4"/>
    <w:rsid w:val="00ED784F"/>
    <w:rsid w:val="00EE0FCA"/>
    <w:rsid w:val="00EE1B5D"/>
    <w:rsid w:val="00EE41AA"/>
    <w:rsid w:val="00EE428B"/>
    <w:rsid w:val="00EE47BF"/>
    <w:rsid w:val="00EE561D"/>
    <w:rsid w:val="00EE6BAB"/>
    <w:rsid w:val="00EE6FAA"/>
    <w:rsid w:val="00EF0F3C"/>
    <w:rsid w:val="00EF45A9"/>
    <w:rsid w:val="00EF64CE"/>
    <w:rsid w:val="00EF6804"/>
    <w:rsid w:val="00EF70E1"/>
    <w:rsid w:val="00F01D5F"/>
    <w:rsid w:val="00F025E8"/>
    <w:rsid w:val="00F02CB8"/>
    <w:rsid w:val="00F03596"/>
    <w:rsid w:val="00F03CD7"/>
    <w:rsid w:val="00F058F5"/>
    <w:rsid w:val="00F108B3"/>
    <w:rsid w:val="00F10D9D"/>
    <w:rsid w:val="00F13D95"/>
    <w:rsid w:val="00F157BE"/>
    <w:rsid w:val="00F177CC"/>
    <w:rsid w:val="00F179B3"/>
    <w:rsid w:val="00F220D7"/>
    <w:rsid w:val="00F22FCA"/>
    <w:rsid w:val="00F31066"/>
    <w:rsid w:val="00F347EE"/>
    <w:rsid w:val="00F349B6"/>
    <w:rsid w:val="00F36894"/>
    <w:rsid w:val="00F37339"/>
    <w:rsid w:val="00F375AF"/>
    <w:rsid w:val="00F421CB"/>
    <w:rsid w:val="00F42D26"/>
    <w:rsid w:val="00F43A76"/>
    <w:rsid w:val="00F4423B"/>
    <w:rsid w:val="00F54E36"/>
    <w:rsid w:val="00F5760B"/>
    <w:rsid w:val="00F57D77"/>
    <w:rsid w:val="00F612E1"/>
    <w:rsid w:val="00F63778"/>
    <w:rsid w:val="00F63CF5"/>
    <w:rsid w:val="00F63D6C"/>
    <w:rsid w:val="00F63F19"/>
    <w:rsid w:val="00F6414C"/>
    <w:rsid w:val="00F65098"/>
    <w:rsid w:val="00F652A6"/>
    <w:rsid w:val="00F65D8E"/>
    <w:rsid w:val="00F71F85"/>
    <w:rsid w:val="00F756C0"/>
    <w:rsid w:val="00F76E7C"/>
    <w:rsid w:val="00F81BB1"/>
    <w:rsid w:val="00F839DC"/>
    <w:rsid w:val="00F86A4D"/>
    <w:rsid w:val="00F86DA3"/>
    <w:rsid w:val="00F9091C"/>
    <w:rsid w:val="00F91E7E"/>
    <w:rsid w:val="00F92BBA"/>
    <w:rsid w:val="00F93ACB"/>
    <w:rsid w:val="00F94DA6"/>
    <w:rsid w:val="00F95B48"/>
    <w:rsid w:val="00F95F91"/>
    <w:rsid w:val="00F965F9"/>
    <w:rsid w:val="00F973B5"/>
    <w:rsid w:val="00F97F3C"/>
    <w:rsid w:val="00FA0A43"/>
    <w:rsid w:val="00FA0AAC"/>
    <w:rsid w:val="00FA385B"/>
    <w:rsid w:val="00FA5819"/>
    <w:rsid w:val="00FA6521"/>
    <w:rsid w:val="00FB36B6"/>
    <w:rsid w:val="00FB3F3A"/>
    <w:rsid w:val="00FB48BB"/>
    <w:rsid w:val="00FB61B4"/>
    <w:rsid w:val="00FC0500"/>
    <w:rsid w:val="00FC1023"/>
    <w:rsid w:val="00FC2A9A"/>
    <w:rsid w:val="00FC31E1"/>
    <w:rsid w:val="00FC3249"/>
    <w:rsid w:val="00FC4D14"/>
    <w:rsid w:val="00FD0E59"/>
    <w:rsid w:val="00FD2142"/>
    <w:rsid w:val="00FD2FB5"/>
    <w:rsid w:val="00FD6205"/>
    <w:rsid w:val="00FD741C"/>
    <w:rsid w:val="00FE05E7"/>
    <w:rsid w:val="00FE0A8D"/>
    <w:rsid w:val="00FE2A1D"/>
    <w:rsid w:val="00FE74ED"/>
    <w:rsid w:val="00FF505D"/>
    <w:rsid w:val="00FF5773"/>
    <w:rsid w:val="08D6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32C4BB"/>
  <w15:docId w15:val="{9703BBCD-BC18-4594-BB98-674803F1B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Body Copy"/>
    <w:qFormat/>
    <w:rsid w:val="00444DD9"/>
  </w:style>
  <w:style w:type="paragraph" w:styleId="Heading1">
    <w:name w:val="heading 1"/>
    <w:basedOn w:val="Normal"/>
    <w:next w:val="Normal"/>
    <w:link w:val="Heading1Char"/>
    <w:uiPriority w:val="9"/>
    <w:qFormat/>
    <w:rsid w:val="00444DD9"/>
    <w:pPr>
      <w:pBdr>
        <w:top w:val="single" w:sz="24" w:space="0" w:color="92C83E" w:themeColor="accent1"/>
        <w:left w:val="single" w:sz="24" w:space="0" w:color="92C83E" w:themeColor="accent1"/>
        <w:bottom w:val="single" w:sz="24" w:space="0" w:color="92C83E" w:themeColor="accent1"/>
        <w:right w:val="single" w:sz="24" w:space="0" w:color="92C83E" w:themeColor="accent1"/>
      </w:pBdr>
      <w:shd w:val="clear" w:color="auto" w:fill="92C83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DD9"/>
    <w:pPr>
      <w:pBdr>
        <w:top w:val="single" w:sz="24" w:space="0" w:color="E9F4D8" w:themeColor="accent1" w:themeTint="33"/>
        <w:left w:val="single" w:sz="24" w:space="0" w:color="E9F4D8" w:themeColor="accent1" w:themeTint="33"/>
        <w:bottom w:val="single" w:sz="24" w:space="0" w:color="E9F4D8" w:themeColor="accent1" w:themeTint="33"/>
        <w:right w:val="single" w:sz="24" w:space="0" w:color="E9F4D8" w:themeColor="accent1" w:themeTint="33"/>
      </w:pBdr>
      <w:shd w:val="clear" w:color="auto" w:fill="E9F4D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DD9"/>
    <w:pPr>
      <w:pBdr>
        <w:top w:val="single" w:sz="6" w:space="2" w:color="92C83E" w:themeColor="accent1"/>
      </w:pBdr>
      <w:spacing w:before="300" w:after="0"/>
      <w:outlineLvl w:val="2"/>
    </w:pPr>
    <w:rPr>
      <w:caps/>
      <w:color w:val="48651D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DD9"/>
    <w:pPr>
      <w:pBdr>
        <w:top w:val="dotted" w:sz="6" w:space="2" w:color="92C83E" w:themeColor="accent1"/>
      </w:pBdr>
      <w:spacing w:before="200" w:after="0"/>
      <w:outlineLvl w:val="3"/>
    </w:pPr>
    <w:rPr>
      <w:caps/>
      <w:color w:val="6D982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DD9"/>
    <w:pPr>
      <w:pBdr>
        <w:bottom w:val="single" w:sz="6" w:space="1" w:color="92C83E" w:themeColor="accent1"/>
      </w:pBdr>
      <w:spacing w:before="200" w:after="0"/>
      <w:outlineLvl w:val="4"/>
    </w:pPr>
    <w:rPr>
      <w:caps/>
      <w:color w:val="6D982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DD9"/>
    <w:pPr>
      <w:pBdr>
        <w:bottom w:val="dotted" w:sz="6" w:space="1" w:color="92C83E" w:themeColor="accent1"/>
      </w:pBdr>
      <w:spacing w:before="200" w:after="0"/>
      <w:outlineLvl w:val="5"/>
    </w:pPr>
    <w:rPr>
      <w:caps/>
      <w:color w:val="6D982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DD9"/>
    <w:pPr>
      <w:spacing w:before="200" w:after="0"/>
      <w:outlineLvl w:val="6"/>
    </w:pPr>
    <w:rPr>
      <w:caps/>
      <w:color w:val="6D982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DD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DD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9018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90188"/>
    <w:pPr>
      <w:tabs>
        <w:tab w:val="center" w:pos="4320"/>
        <w:tab w:val="right" w:pos="8640"/>
      </w:tabs>
    </w:pPr>
  </w:style>
  <w:style w:type="paragraph" w:customStyle="1" w:styleId="NormalParagraphStyle">
    <w:name w:val="NormalParagraphStyle"/>
    <w:basedOn w:val="Normal"/>
    <w:rsid w:val="005E27F0"/>
    <w:pPr>
      <w:autoSpaceDE w:val="0"/>
      <w:autoSpaceDN w:val="0"/>
      <w:adjustRightInd w:val="0"/>
      <w:spacing w:line="288" w:lineRule="auto"/>
      <w:textAlignment w:val="center"/>
    </w:pPr>
    <w:rPr>
      <w:color w:val="000000"/>
    </w:rPr>
  </w:style>
  <w:style w:type="character" w:styleId="PageNumber">
    <w:name w:val="page number"/>
    <w:basedOn w:val="DefaultParagraphFont"/>
    <w:rsid w:val="00E214B3"/>
  </w:style>
  <w:style w:type="character" w:styleId="Hyperlink">
    <w:name w:val="Hyperlink"/>
    <w:uiPriority w:val="99"/>
    <w:rsid w:val="00C63975"/>
    <w:rPr>
      <w:color w:val="0000FF"/>
      <w:u w:val="single"/>
    </w:rPr>
  </w:style>
  <w:style w:type="character" w:customStyle="1" w:styleId="light1">
    <w:name w:val="light1"/>
    <w:rsid w:val="00C63975"/>
    <w:rPr>
      <w:color w:val="EEEEEE"/>
    </w:rPr>
  </w:style>
  <w:style w:type="paragraph" w:styleId="TOC1">
    <w:name w:val="toc 1"/>
    <w:basedOn w:val="Normal"/>
    <w:next w:val="Normal"/>
    <w:autoRedefine/>
    <w:uiPriority w:val="39"/>
    <w:rsid w:val="00C63975"/>
  </w:style>
  <w:style w:type="paragraph" w:styleId="TOC2">
    <w:name w:val="toc 2"/>
    <w:basedOn w:val="Normal"/>
    <w:next w:val="Normal"/>
    <w:autoRedefine/>
    <w:uiPriority w:val="39"/>
    <w:rsid w:val="00C63975"/>
    <w:pPr>
      <w:tabs>
        <w:tab w:val="right" w:pos="9350"/>
      </w:tabs>
      <w:spacing w:before="120"/>
      <w:ind w:left="240"/>
    </w:pPr>
    <w:rPr>
      <w:iCs/>
      <w:noProof/>
    </w:rPr>
  </w:style>
  <w:style w:type="paragraph" w:customStyle="1" w:styleId="SIBHeading1">
    <w:name w:val="SIB Heading 1"/>
    <w:basedOn w:val="Heading1"/>
    <w:next w:val="SIBBodyText"/>
    <w:autoRedefine/>
    <w:rsid w:val="00C63975"/>
    <w:pPr>
      <w:spacing w:before="0"/>
    </w:pPr>
    <w:rPr>
      <w:rFonts w:ascii="Gill Sans MT" w:hAnsi="Gill Sans MT"/>
      <w:b/>
      <w:bCs/>
      <w:color w:val="000000"/>
      <w:sz w:val="40"/>
      <w:szCs w:val="40"/>
    </w:rPr>
  </w:style>
  <w:style w:type="paragraph" w:customStyle="1" w:styleId="SIBBodyText">
    <w:name w:val="SIB Body Text"/>
    <w:basedOn w:val="Normal"/>
    <w:rsid w:val="00C63975"/>
    <w:pPr>
      <w:tabs>
        <w:tab w:val="left" w:pos="1440"/>
      </w:tabs>
    </w:pPr>
    <w:rPr>
      <w:rFonts w:cs="Arial"/>
      <w:bCs/>
    </w:rPr>
  </w:style>
  <w:style w:type="paragraph" w:customStyle="1" w:styleId="SIBHeading2">
    <w:name w:val="SIB Heading 2"/>
    <w:basedOn w:val="Heading2"/>
    <w:next w:val="SIBBodyText"/>
    <w:autoRedefine/>
    <w:rsid w:val="00C63975"/>
    <w:pPr>
      <w:spacing w:before="0"/>
    </w:pPr>
    <w:rPr>
      <w:rFonts w:ascii="Gill Sans MT" w:hAnsi="Gill Sans MT"/>
      <w:b/>
      <w:i/>
      <w:color w:val="000000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rsid w:val="00406D15"/>
    <w:pPr>
      <w:keepLines/>
      <w:spacing w:before="480"/>
      <w:outlineLvl w:val="9"/>
    </w:pPr>
    <w:rPr>
      <w:rFonts w:ascii="Cambria" w:hAnsi="Cambria" w:cs="Times New Roman"/>
      <w:color w:val="365F91"/>
      <w:sz w:val="28"/>
      <w:szCs w:val="28"/>
    </w:rPr>
  </w:style>
  <w:style w:type="character" w:customStyle="1" w:styleId="MediumGrid2Char">
    <w:name w:val="Medium Grid 2 Char"/>
    <w:link w:val="MediumGrid21"/>
    <w:uiPriority w:val="1"/>
    <w:locked/>
    <w:rsid w:val="00294123"/>
    <w:rPr>
      <w:rFonts w:ascii="Palatino Linotype" w:hAnsi="Palatino Linotype"/>
    </w:rPr>
  </w:style>
  <w:style w:type="paragraph" w:customStyle="1" w:styleId="MediumGrid21">
    <w:name w:val="Medium Grid 21"/>
    <w:basedOn w:val="Normal"/>
    <w:link w:val="MediumGrid2Char"/>
    <w:uiPriority w:val="1"/>
    <w:rsid w:val="00294123"/>
    <w:rPr>
      <w:rFonts w:ascii="Palatino Linotype" w:hAnsi="Palatino Linotype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DD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4DD9"/>
    <w:rPr>
      <w:caps/>
      <w:color w:val="595959" w:themeColor="text1" w:themeTint="A6"/>
      <w:spacing w:val="10"/>
      <w:sz w:val="21"/>
      <w:szCs w:val="21"/>
    </w:rPr>
  </w:style>
  <w:style w:type="paragraph" w:styleId="BalloonText">
    <w:name w:val="Balloon Text"/>
    <w:basedOn w:val="Normal"/>
    <w:link w:val="BalloonTextChar"/>
    <w:rsid w:val="001E76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76A4"/>
    <w:rPr>
      <w:rFonts w:ascii="Tahoma" w:hAnsi="Tahoma" w:cs="Tahoma"/>
      <w:sz w:val="16"/>
      <w:szCs w:val="16"/>
    </w:rPr>
  </w:style>
  <w:style w:type="paragraph" w:customStyle="1" w:styleId="DocumentTitle">
    <w:name w:val="Document Title"/>
    <w:basedOn w:val="Header"/>
    <w:link w:val="DocumentTitleChar"/>
    <w:qFormat/>
    <w:rsid w:val="008401ED"/>
    <w:pPr>
      <w:tabs>
        <w:tab w:val="clear" w:pos="4320"/>
        <w:tab w:val="clear" w:pos="8640"/>
        <w:tab w:val="center" w:pos="4680"/>
      </w:tabs>
      <w:spacing w:after="100" w:afterAutospacing="1"/>
      <w:ind w:left="-900" w:right="-720"/>
    </w:pPr>
    <w:rPr>
      <w:rFonts w:cs="Arial"/>
      <w:color w:val="F26126"/>
    </w:rPr>
  </w:style>
  <w:style w:type="paragraph" w:customStyle="1" w:styleId="Objectives">
    <w:name w:val="Objectives"/>
    <w:basedOn w:val="Normal"/>
    <w:link w:val="ObjectivesChar"/>
    <w:rsid w:val="00D75573"/>
    <w:pPr>
      <w:tabs>
        <w:tab w:val="left" w:pos="6072"/>
      </w:tabs>
      <w:jc w:val="right"/>
    </w:pPr>
    <w:rPr>
      <w:rFonts w:cs="Arial"/>
      <w:b/>
      <w:sz w:val="24"/>
    </w:rPr>
  </w:style>
  <w:style w:type="character" w:customStyle="1" w:styleId="HeaderChar">
    <w:name w:val="Header Char"/>
    <w:basedOn w:val="DefaultParagraphFont"/>
    <w:link w:val="Header"/>
    <w:rsid w:val="008401ED"/>
    <w:rPr>
      <w:rFonts w:ascii="Arial" w:hAnsi="Arial"/>
      <w:szCs w:val="24"/>
    </w:rPr>
  </w:style>
  <w:style w:type="character" w:customStyle="1" w:styleId="DocumentTitleChar">
    <w:name w:val="Document Title Char"/>
    <w:basedOn w:val="HeaderChar"/>
    <w:link w:val="DocumentTitle"/>
    <w:rsid w:val="008401ED"/>
    <w:rPr>
      <w:rFonts w:ascii="Arial" w:hAnsi="Arial" w:cs="Arial"/>
      <w:color w:val="F26126"/>
      <w:szCs w:val="24"/>
    </w:rPr>
  </w:style>
  <w:style w:type="paragraph" w:customStyle="1" w:styleId="ObjectivesList">
    <w:name w:val="Objectives List"/>
    <w:basedOn w:val="Normal"/>
    <w:link w:val="ObjectivesListChar"/>
    <w:rsid w:val="00D75573"/>
    <w:pPr>
      <w:jc w:val="right"/>
    </w:pPr>
    <w:rPr>
      <w:rFonts w:cs="Arial"/>
      <w:sz w:val="24"/>
    </w:rPr>
  </w:style>
  <w:style w:type="character" w:customStyle="1" w:styleId="ObjectivesChar">
    <w:name w:val="Objectives Char"/>
    <w:basedOn w:val="DefaultParagraphFont"/>
    <w:link w:val="Objectives"/>
    <w:rsid w:val="00D75573"/>
    <w:rPr>
      <w:rFonts w:ascii="Arial" w:hAnsi="Arial" w:cs="Arial"/>
      <w:b/>
      <w:sz w:val="24"/>
      <w:szCs w:val="24"/>
    </w:rPr>
  </w:style>
  <w:style w:type="character" w:styleId="Strong">
    <w:name w:val="Strong"/>
    <w:uiPriority w:val="22"/>
    <w:qFormat/>
    <w:rsid w:val="00444DD9"/>
    <w:rPr>
      <w:b/>
      <w:bCs/>
    </w:rPr>
  </w:style>
  <w:style w:type="character" w:customStyle="1" w:styleId="ObjectivesListChar">
    <w:name w:val="Objectives List Char"/>
    <w:basedOn w:val="DefaultParagraphFont"/>
    <w:link w:val="ObjectivesList"/>
    <w:rsid w:val="00D75573"/>
    <w:rPr>
      <w:rFonts w:ascii="Arial" w:hAnsi="Arial" w:cs="Arial"/>
      <w:sz w:val="24"/>
      <w:szCs w:val="24"/>
    </w:rPr>
  </w:style>
  <w:style w:type="paragraph" w:customStyle="1" w:styleId="Copyright">
    <w:name w:val="Copyright"/>
    <w:basedOn w:val="Normal"/>
    <w:link w:val="CopyrightChar"/>
    <w:rsid w:val="00027F8E"/>
    <w:pPr>
      <w:jc w:val="center"/>
    </w:pPr>
    <w:rPr>
      <w:color w:val="808080" w:themeColor="background1" w:themeShade="80"/>
      <w:sz w:val="14"/>
      <w:szCs w:val="18"/>
    </w:rPr>
  </w:style>
  <w:style w:type="paragraph" w:customStyle="1" w:styleId="Mission">
    <w:name w:val="Mission"/>
    <w:basedOn w:val="Footer"/>
    <w:link w:val="MissionChar"/>
    <w:rsid w:val="00F6414C"/>
    <w:pPr>
      <w:tabs>
        <w:tab w:val="clear" w:pos="4320"/>
        <w:tab w:val="clear" w:pos="8640"/>
        <w:tab w:val="left" w:pos="5402"/>
      </w:tabs>
      <w:spacing w:line="360" w:lineRule="auto"/>
      <w:jc w:val="center"/>
    </w:pPr>
    <w:rPr>
      <w:b/>
      <w:noProof/>
      <w:color w:val="404040" w:themeColor="text1" w:themeTint="BF"/>
      <w:sz w:val="18"/>
      <w:szCs w:val="18"/>
    </w:rPr>
  </w:style>
  <w:style w:type="character" w:customStyle="1" w:styleId="CopyrightChar">
    <w:name w:val="Copyright Char"/>
    <w:basedOn w:val="DefaultParagraphFont"/>
    <w:link w:val="Copyright"/>
    <w:rsid w:val="00027F8E"/>
    <w:rPr>
      <w:rFonts w:ascii="Arial" w:hAnsi="Arial"/>
      <w:color w:val="808080" w:themeColor="background1" w:themeShade="80"/>
      <w:sz w:val="14"/>
      <w:szCs w:val="18"/>
    </w:rPr>
  </w:style>
  <w:style w:type="paragraph" w:styleId="ListParagraph">
    <w:name w:val="List Paragraph"/>
    <w:basedOn w:val="Normal"/>
    <w:uiPriority w:val="34"/>
    <w:qFormat/>
    <w:rsid w:val="00985B45"/>
    <w:pPr>
      <w:ind w:left="720"/>
      <w:contextualSpacing/>
    </w:pPr>
  </w:style>
  <w:style w:type="character" w:customStyle="1" w:styleId="MissionChar">
    <w:name w:val="Mission Char"/>
    <w:basedOn w:val="CopyrightChar"/>
    <w:link w:val="Mission"/>
    <w:rsid w:val="00F6414C"/>
    <w:rPr>
      <w:rFonts w:ascii="Arial" w:hAnsi="Arial"/>
      <w:b/>
      <w:noProof/>
      <w:color w:val="404040" w:themeColor="text1" w:themeTint="BF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D163B"/>
    <w:rPr>
      <w:color w:val="808080"/>
    </w:rPr>
  </w:style>
  <w:style w:type="paragraph" w:customStyle="1" w:styleId="paragraph">
    <w:name w:val="paragraph"/>
    <w:basedOn w:val="Normal"/>
    <w:rsid w:val="004F3AC6"/>
    <w:pPr>
      <w:spacing w:beforeAutospacing="1" w:after="100" w:afterAutospacing="1"/>
    </w:pPr>
    <w:rPr>
      <w:rFonts w:ascii="Times New Roman" w:eastAsiaTheme="minorHAnsi" w:hAnsi="Times New Roman"/>
      <w:sz w:val="24"/>
    </w:rPr>
  </w:style>
  <w:style w:type="character" w:customStyle="1" w:styleId="normaltextrun">
    <w:name w:val="normaltextrun"/>
    <w:basedOn w:val="DefaultParagraphFont"/>
    <w:rsid w:val="004F3AC6"/>
  </w:style>
  <w:style w:type="character" w:customStyle="1" w:styleId="eop">
    <w:name w:val="eop"/>
    <w:basedOn w:val="DefaultParagraphFont"/>
    <w:rsid w:val="004F3AC6"/>
  </w:style>
  <w:style w:type="table" w:styleId="TableGrid">
    <w:name w:val="Table Grid"/>
    <w:basedOn w:val="TableNormal"/>
    <w:rsid w:val="005D59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9358F"/>
    <w:pPr>
      <w:spacing w:beforeAutospacing="1" w:after="100" w:afterAutospacing="1"/>
    </w:pPr>
    <w:rPr>
      <w:rFonts w:ascii="Times New Roman" w:hAnsi="Times New Roman"/>
      <w:sz w:val="24"/>
    </w:rPr>
  </w:style>
  <w:style w:type="table" w:styleId="GridTable5Dark-Accent6">
    <w:name w:val="Grid Table 5 Dark Accent 6"/>
    <w:basedOn w:val="TableNormal"/>
    <w:uiPriority w:val="50"/>
    <w:rsid w:val="00207C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2-Accent6">
    <w:name w:val="Grid Table 2 Accent 6"/>
    <w:basedOn w:val="TableNormal"/>
    <w:uiPriority w:val="47"/>
    <w:rsid w:val="00207C78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07C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translate">
    <w:name w:val="notranslate"/>
    <w:basedOn w:val="DefaultParagraphFont"/>
    <w:rsid w:val="00577822"/>
  </w:style>
  <w:style w:type="table" w:styleId="GridTable4-Accent3">
    <w:name w:val="Grid Table 4 Accent 3"/>
    <w:basedOn w:val="TableNormal"/>
    <w:uiPriority w:val="49"/>
    <w:rsid w:val="007314A7"/>
    <w:pPr>
      <w:spacing w:line="240" w:lineRule="auto"/>
    </w:pPr>
    <w:tblPr>
      <w:tblStyleRowBandSize w:val="1"/>
      <w:tblStyleColBandSize w:val="1"/>
      <w:tblBorders>
        <w:top w:val="single" w:sz="4" w:space="0" w:color="51CDFF" w:themeColor="accent3" w:themeTint="99"/>
        <w:left w:val="single" w:sz="4" w:space="0" w:color="51CDFF" w:themeColor="accent3" w:themeTint="99"/>
        <w:bottom w:val="single" w:sz="4" w:space="0" w:color="51CDFF" w:themeColor="accent3" w:themeTint="99"/>
        <w:right w:val="single" w:sz="4" w:space="0" w:color="51CDFF" w:themeColor="accent3" w:themeTint="99"/>
        <w:insideH w:val="single" w:sz="4" w:space="0" w:color="51CDFF" w:themeColor="accent3" w:themeTint="99"/>
        <w:insideV w:val="single" w:sz="4" w:space="0" w:color="51C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EDD" w:themeColor="accent3"/>
          <w:left w:val="single" w:sz="4" w:space="0" w:color="009EDD" w:themeColor="accent3"/>
          <w:bottom w:val="single" w:sz="4" w:space="0" w:color="009EDD" w:themeColor="accent3"/>
          <w:right w:val="single" w:sz="4" w:space="0" w:color="009EDD" w:themeColor="accent3"/>
          <w:insideH w:val="nil"/>
          <w:insideV w:val="nil"/>
        </w:tcBorders>
        <w:shd w:val="clear" w:color="auto" w:fill="009EDD" w:themeFill="accent3"/>
      </w:tcPr>
    </w:tblStylePr>
    <w:tblStylePr w:type="lastRow">
      <w:rPr>
        <w:b/>
        <w:bCs/>
      </w:rPr>
      <w:tblPr/>
      <w:tcPr>
        <w:tcBorders>
          <w:top w:val="double" w:sz="4" w:space="0" w:color="009ED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EFF" w:themeFill="accent3" w:themeFillTint="33"/>
      </w:tcPr>
    </w:tblStylePr>
    <w:tblStylePr w:type="band1Horz">
      <w:tblPr/>
      <w:tcPr>
        <w:shd w:val="clear" w:color="auto" w:fill="C5EEFF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44DD9"/>
    <w:rPr>
      <w:caps/>
      <w:spacing w:val="15"/>
      <w:shd w:val="clear" w:color="auto" w:fill="E9F4D8" w:themeFill="accent1" w:themeFillTint="33"/>
    </w:rPr>
  </w:style>
  <w:style w:type="character" w:styleId="UnresolvedMention">
    <w:name w:val="Unresolved Mention"/>
    <w:basedOn w:val="DefaultParagraphFont"/>
    <w:uiPriority w:val="99"/>
    <w:semiHidden/>
    <w:unhideWhenUsed/>
    <w:rsid w:val="00497176"/>
    <w:rPr>
      <w:color w:val="605E5C"/>
      <w:shd w:val="clear" w:color="auto" w:fill="E1DFDD"/>
    </w:rPr>
  </w:style>
  <w:style w:type="table" w:styleId="GridTable4">
    <w:name w:val="Grid Table 4"/>
    <w:basedOn w:val="TableNormal"/>
    <w:uiPriority w:val="49"/>
    <w:rsid w:val="0020342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44DD9"/>
    <w:rPr>
      <w:caps/>
      <w:color w:val="FFFFFF" w:themeColor="background1"/>
      <w:spacing w:val="15"/>
      <w:sz w:val="22"/>
      <w:szCs w:val="22"/>
      <w:shd w:val="clear" w:color="auto" w:fill="92C83E" w:themeFill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DD9"/>
    <w:rPr>
      <w:caps/>
      <w:color w:val="48651D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DD9"/>
    <w:rPr>
      <w:caps/>
      <w:color w:val="6D982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DD9"/>
    <w:rPr>
      <w:caps/>
      <w:color w:val="6D982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DD9"/>
    <w:rPr>
      <w:caps/>
      <w:color w:val="6D982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DD9"/>
    <w:rPr>
      <w:caps/>
      <w:color w:val="6D982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DD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DD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4DD9"/>
    <w:rPr>
      <w:b/>
      <w:bCs/>
      <w:color w:val="6D982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44DD9"/>
    <w:pPr>
      <w:spacing w:before="0" w:after="0"/>
    </w:pPr>
    <w:rPr>
      <w:rFonts w:asciiTheme="majorHAnsi" w:eastAsiaTheme="majorEastAsia" w:hAnsiTheme="majorHAnsi" w:cstheme="majorBidi"/>
      <w:caps/>
      <w:color w:val="92C83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4DD9"/>
    <w:rPr>
      <w:rFonts w:asciiTheme="majorHAnsi" w:eastAsiaTheme="majorEastAsia" w:hAnsiTheme="majorHAnsi" w:cstheme="majorBidi"/>
      <w:caps/>
      <w:color w:val="92C83E" w:themeColor="accent1"/>
      <w:spacing w:val="10"/>
      <w:sz w:val="52"/>
      <w:szCs w:val="52"/>
    </w:rPr>
  </w:style>
  <w:style w:type="character" w:styleId="Emphasis">
    <w:name w:val="Emphasis"/>
    <w:uiPriority w:val="20"/>
    <w:qFormat/>
    <w:rsid w:val="00444DD9"/>
    <w:rPr>
      <w:caps/>
      <w:color w:val="48651D" w:themeColor="accent1" w:themeShade="7F"/>
      <w:spacing w:val="5"/>
    </w:rPr>
  </w:style>
  <w:style w:type="paragraph" w:styleId="NoSpacing">
    <w:name w:val="No Spacing"/>
    <w:uiPriority w:val="1"/>
    <w:qFormat/>
    <w:rsid w:val="00444D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4DD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4DD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DD9"/>
    <w:pPr>
      <w:spacing w:before="240" w:after="240" w:line="240" w:lineRule="auto"/>
      <w:ind w:left="1080" w:right="1080"/>
      <w:jc w:val="center"/>
    </w:pPr>
    <w:rPr>
      <w:color w:val="92C83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DD9"/>
    <w:rPr>
      <w:color w:val="92C83E" w:themeColor="accent1"/>
      <w:sz w:val="24"/>
      <w:szCs w:val="24"/>
    </w:rPr>
  </w:style>
  <w:style w:type="character" w:styleId="SubtleEmphasis">
    <w:name w:val="Subtle Emphasis"/>
    <w:uiPriority w:val="19"/>
    <w:qFormat/>
    <w:rsid w:val="00444DD9"/>
    <w:rPr>
      <w:i/>
      <w:iCs/>
      <w:color w:val="48651D" w:themeColor="accent1" w:themeShade="7F"/>
    </w:rPr>
  </w:style>
  <w:style w:type="character" w:styleId="IntenseEmphasis">
    <w:name w:val="Intense Emphasis"/>
    <w:uiPriority w:val="21"/>
    <w:qFormat/>
    <w:rsid w:val="00444DD9"/>
    <w:rPr>
      <w:b/>
      <w:bCs/>
      <w:caps/>
      <w:color w:val="48651D" w:themeColor="accent1" w:themeShade="7F"/>
      <w:spacing w:val="10"/>
    </w:rPr>
  </w:style>
  <w:style w:type="character" w:styleId="SubtleReference">
    <w:name w:val="Subtle Reference"/>
    <w:uiPriority w:val="31"/>
    <w:qFormat/>
    <w:rsid w:val="00444DD9"/>
    <w:rPr>
      <w:b/>
      <w:bCs/>
      <w:color w:val="92C83E" w:themeColor="accent1"/>
    </w:rPr>
  </w:style>
  <w:style w:type="character" w:styleId="IntenseReference">
    <w:name w:val="Intense Reference"/>
    <w:uiPriority w:val="32"/>
    <w:qFormat/>
    <w:rsid w:val="00444DD9"/>
    <w:rPr>
      <w:b/>
      <w:bCs/>
      <w:i/>
      <w:iCs/>
      <w:caps/>
      <w:color w:val="92C83E" w:themeColor="accent1"/>
    </w:rPr>
  </w:style>
  <w:style w:type="character" w:styleId="BookTitle">
    <w:name w:val="Book Title"/>
    <w:uiPriority w:val="33"/>
    <w:qFormat/>
    <w:rsid w:val="00444DD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4DD9"/>
    <w:pPr>
      <w:outlineLvl w:val="9"/>
    </w:pPr>
  </w:style>
  <w:style w:type="character" w:styleId="FollowedHyperlink">
    <w:name w:val="FollowedHyperlink"/>
    <w:basedOn w:val="DefaultParagraphFont"/>
    <w:semiHidden/>
    <w:unhideWhenUsed/>
    <w:rsid w:val="00DD69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86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4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2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2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6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4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training062.infinitecampus.com/campus/Training.jsp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en.johnson\Downloads\Internal%20Planning%20Meeting%20Agenda.dotx" TargetMode="External"/></Relationships>
</file>

<file path=word/theme/theme1.xml><?xml version="1.0" encoding="utf-8"?>
<a:theme xmlns:a="http://schemas.openxmlformats.org/drawingml/2006/main" name="Office Theme">
  <a:themeElements>
    <a:clrScheme name="Infinite Campus Bra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2C83E"/>
      </a:accent1>
      <a:accent2>
        <a:srgbClr val="F26126"/>
      </a:accent2>
      <a:accent3>
        <a:srgbClr val="009EDD"/>
      </a:accent3>
      <a:accent4>
        <a:srgbClr val="FFD200"/>
      </a:accent4>
      <a:accent5>
        <a:srgbClr val="9D9FA2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B1FA6387BBE242983FC326ECD3117B" ma:contentTypeVersion="12" ma:contentTypeDescription="Create a new document." ma:contentTypeScope="" ma:versionID="7e8a332a6645411ab17f5ea55b21435b">
  <xsd:schema xmlns:xsd="http://www.w3.org/2001/XMLSchema" xmlns:xs="http://www.w3.org/2001/XMLSchema" xmlns:p="http://schemas.microsoft.com/office/2006/metadata/properties" xmlns:ns2="c5e02843-1e6d-486e-9273-23b711e6c38c" xmlns:ns3="95d1f255-8dd8-4b74-a4fd-1119c49033cb" targetNamespace="http://schemas.microsoft.com/office/2006/metadata/properties" ma:root="true" ma:fieldsID="643a83b589a21070edd88189987ca8b6" ns2:_="" ns3:_="">
    <xsd:import namespace="c5e02843-1e6d-486e-9273-23b711e6c38c"/>
    <xsd:import namespace="95d1f255-8dd8-4b74-a4fd-1119c49033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e02843-1e6d-486e-9273-23b711e6c3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b12897e-5996-494f-92ed-cffef15aaa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d1f255-8dd8-4b74-a4fd-1119c49033c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84a77e9-14ad-403f-9cd5-54702c0203de}" ma:internalName="TaxCatchAll" ma:showField="CatchAllData" ma:web="95d1f255-8dd8-4b74-a4fd-1119c49033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693F99-A218-46F2-82A6-66B9200385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729D23-55D1-4911-A43F-76E8124A0D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E950ADE-5121-41F0-87CE-0DF8545314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e02843-1e6d-486e-9273-23b711e6c38c"/>
    <ds:schemaRef ds:uri="95d1f255-8dd8-4b74-a4fd-1119c49033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Internal Planning Meeting Agenda</Template>
  <TotalTime>68</TotalTime>
  <Pages>10</Pages>
  <Words>2095</Words>
  <Characters>10222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Change Management Plan</vt:lpstr>
    </vt:vector>
  </TitlesOfParts>
  <Company>Infinite Campus, Inc.</Company>
  <LinksUpToDate>false</LinksUpToDate>
  <CharactersWithSpaces>12293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Change Management Plan</dc:title>
  <dc:subject>Change Management</dc:subject>
  <dc:creator>Kylie LaFontaine</dc:creator>
  <dc:description>Change summary information to match project.</dc:description>
  <cp:lastModifiedBy>Stephanie Thompson</cp:lastModifiedBy>
  <cp:revision>19</cp:revision>
  <cp:lastPrinted>2024-04-09T19:28:00Z</cp:lastPrinted>
  <dcterms:created xsi:type="dcterms:W3CDTF">2024-04-09T19:22:00Z</dcterms:created>
  <dcterms:modified xsi:type="dcterms:W3CDTF">2024-04-22T23:19:00Z</dcterms:modified>
  <cp:category>Governance</cp:category>
</cp:coreProperties>
</file>